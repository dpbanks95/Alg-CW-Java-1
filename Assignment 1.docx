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A4E3D" w:rsidRDefault="00CC1C55" w:rsidP="009F0C4F">
      <w:pPr>
        <w:pStyle w:val="Heading1"/>
        <w:spacing w:before="0" w:line="240" w:lineRule="auto"/>
      </w:pPr>
      <w:r>
        <w:t>Assignment 1</w:t>
      </w:r>
    </w:p>
    <w:p w:rsidR="00CC1C55" w:rsidRDefault="00CC1C55" w:rsidP="009F0C4F">
      <w:pPr>
        <w:pStyle w:val="Heading2"/>
        <w:spacing w:before="0" w:line="240" w:lineRule="auto"/>
        <w:ind w:left="720" w:hanging="720"/>
      </w:pPr>
      <w:r>
        <w:t>Task 1</w:t>
      </w:r>
      <w:r w:rsidR="0068224A">
        <w:t xml:space="preserve"> (a)</w:t>
      </w:r>
      <w:r w:rsidR="00EF41B8">
        <w:t xml:space="preserve"> – Rough Algorithm</w:t>
      </w:r>
    </w:p>
    <w:p w:rsidR="00EF41B8" w:rsidRPr="00EF41B8" w:rsidRDefault="00EF41B8" w:rsidP="009F0C4F">
      <w:pPr>
        <w:spacing w:after="0" w:line="240" w:lineRule="auto"/>
      </w:pPr>
      <w:r w:rsidRPr="00EF41B8">
        <w:rPr>
          <w:noProof/>
          <w:lang w:eastAsia="en-GB"/>
        </w:rPr>
        <w:drawing>
          <wp:inline distT="0" distB="0" distL="0" distR="0">
            <wp:extent cx="5731510" cy="7667844"/>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7667844"/>
                    </a:xfrm>
                    <a:prstGeom prst="rect">
                      <a:avLst/>
                    </a:prstGeom>
                    <a:noFill/>
                    <a:ln>
                      <a:noFill/>
                    </a:ln>
                  </pic:spPr>
                </pic:pic>
              </a:graphicData>
            </a:graphic>
          </wp:inline>
        </w:drawing>
      </w:r>
    </w:p>
    <w:p w:rsidR="00EF41B8" w:rsidRDefault="00EF41B8" w:rsidP="009F0C4F">
      <w:pPr>
        <w:spacing w:after="0" w:line="240" w:lineRule="auto"/>
        <w:rPr>
          <w:b/>
        </w:rPr>
      </w:pPr>
    </w:p>
    <w:p w:rsidR="00EF41B8" w:rsidRDefault="00EF41B8" w:rsidP="009F0C4F">
      <w:pPr>
        <w:spacing w:after="0" w:line="240" w:lineRule="auto"/>
        <w:rPr>
          <w:b/>
        </w:rPr>
      </w:pPr>
    </w:p>
    <w:p w:rsidR="009F0C4F" w:rsidRDefault="009F0C4F" w:rsidP="009F0C4F">
      <w:pPr>
        <w:spacing w:after="0" w:line="240" w:lineRule="auto"/>
        <w:rPr>
          <w:b/>
        </w:rPr>
      </w:pPr>
    </w:p>
    <w:p w:rsidR="00EF41B8" w:rsidRPr="00EF41B8" w:rsidRDefault="00EF41B8" w:rsidP="009F0C4F">
      <w:pPr>
        <w:pStyle w:val="Heading2"/>
        <w:spacing w:before="0" w:line="240" w:lineRule="auto"/>
        <w:ind w:left="720" w:hanging="720"/>
      </w:pPr>
      <w:r>
        <w:lastRenderedPageBreak/>
        <w:t>Task 1 (a) – Final Algorithm</w:t>
      </w:r>
    </w:p>
    <w:p w:rsidR="00CC1C55" w:rsidRDefault="00DE5C73" w:rsidP="009F0C4F">
      <w:pPr>
        <w:spacing w:after="0" w:line="240" w:lineRule="auto"/>
      </w:pPr>
      <w:r w:rsidRPr="00DE5C73">
        <w:rPr>
          <w:b/>
        </w:rPr>
        <w:t>Algorithm</w:t>
      </w:r>
      <w:r>
        <w:t xml:space="preserve"> </w:t>
      </w:r>
      <w:proofErr w:type="spellStart"/>
      <w:proofErr w:type="gramStart"/>
      <w:r>
        <w:t>isOrderedShuffle</w:t>
      </w:r>
      <w:proofErr w:type="spellEnd"/>
      <w:r>
        <w:t>(</w:t>
      </w:r>
      <w:proofErr w:type="gramEnd"/>
      <w:r>
        <w:t>a, b, c)</w:t>
      </w:r>
    </w:p>
    <w:p w:rsidR="007F6F35" w:rsidRDefault="007F6F35" w:rsidP="009F0C4F">
      <w:pPr>
        <w:spacing w:after="0" w:line="240" w:lineRule="auto"/>
      </w:pPr>
      <w:r>
        <w:rPr>
          <w:b/>
        </w:rPr>
        <w:tab/>
      </w:r>
      <w:r w:rsidRPr="00DE5C73">
        <w:rPr>
          <w:b/>
        </w:rPr>
        <w:t>If</w:t>
      </w:r>
      <w:r>
        <w:t xml:space="preserve"> (c = </w:t>
      </w:r>
      <w:proofErr w:type="spellStart"/>
      <w:r>
        <w:t>a+b</w:t>
      </w:r>
      <w:proofErr w:type="spellEnd"/>
      <w:r>
        <w:t>)</w:t>
      </w:r>
    </w:p>
    <w:p w:rsidR="007F6F35" w:rsidRDefault="007F6F35" w:rsidP="009F0C4F">
      <w:pPr>
        <w:spacing w:after="0" w:line="240" w:lineRule="auto"/>
      </w:pPr>
      <w:r>
        <w:tab/>
      </w:r>
      <w:r>
        <w:tab/>
      </w:r>
      <w:r>
        <w:rPr>
          <w:b/>
        </w:rPr>
        <w:t xml:space="preserve">Return </w:t>
      </w:r>
      <w:r>
        <w:t>true</w:t>
      </w:r>
    </w:p>
    <w:p w:rsidR="007F6F35" w:rsidRDefault="007F6F35" w:rsidP="009F0C4F">
      <w:pPr>
        <w:spacing w:after="0" w:line="240" w:lineRule="auto"/>
        <w:rPr>
          <w:b/>
        </w:rPr>
      </w:pPr>
      <w:r>
        <w:tab/>
      </w:r>
      <w:proofErr w:type="spellStart"/>
      <w:r w:rsidRPr="00DE5C73">
        <w:rPr>
          <w:b/>
        </w:rPr>
        <w:t>Endif</w:t>
      </w:r>
      <w:proofErr w:type="spellEnd"/>
    </w:p>
    <w:p w:rsidR="00DE5C73" w:rsidRDefault="00DE5C73" w:rsidP="009F0C4F">
      <w:pPr>
        <w:spacing w:after="0" w:line="240" w:lineRule="auto"/>
      </w:pPr>
      <w:r>
        <w:tab/>
      </w:r>
      <w:r w:rsidRPr="00DE5C73">
        <w:rPr>
          <w:b/>
        </w:rPr>
        <w:t>If</w:t>
      </w:r>
      <w:r>
        <w:t xml:space="preserve"> (</w:t>
      </w:r>
      <w:proofErr w:type="spellStart"/>
      <w:proofErr w:type="gramStart"/>
      <w:r>
        <w:t>c.length</w:t>
      </w:r>
      <w:proofErr w:type="spellEnd"/>
      <w:r>
        <w:t xml:space="preserve"> !</w:t>
      </w:r>
      <w:proofErr w:type="gramEnd"/>
      <w:r>
        <w:t xml:space="preserve">= </w:t>
      </w:r>
      <w:proofErr w:type="spellStart"/>
      <w:r>
        <w:t>a.length</w:t>
      </w:r>
      <w:proofErr w:type="spellEnd"/>
      <w:r>
        <w:t xml:space="preserve"> +</w:t>
      </w:r>
      <w:proofErr w:type="spellStart"/>
      <w:r>
        <w:t>b.length</w:t>
      </w:r>
      <w:proofErr w:type="spellEnd"/>
      <w:r>
        <w:t>)</w:t>
      </w:r>
    </w:p>
    <w:p w:rsidR="00DE5C73" w:rsidRDefault="00DE5C73" w:rsidP="009F0C4F">
      <w:pPr>
        <w:spacing w:after="0" w:line="240" w:lineRule="auto"/>
      </w:pPr>
      <w:r>
        <w:tab/>
      </w:r>
      <w:r>
        <w:tab/>
      </w:r>
      <w:r>
        <w:rPr>
          <w:b/>
        </w:rPr>
        <w:t xml:space="preserve">Return </w:t>
      </w:r>
      <w:r w:rsidR="004E0042">
        <w:t>false</w:t>
      </w:r>
    </w:p>
    <w:p w:rsidR="00DE5C73" w:rsidRDefault="00DE5C73" w:rsidP="009F0C4F">
      <w:pPr>
        <w:spacing w:after="0" w:line="240" w:lineRule="auto"/>
        <w:rPr>
          <w:b/>
        </w:rPr>
      </w:pPr>
      <w:r>
        <w:tab/>
      </w:r>
      <w:proofErr w:type="spellStart"/>
      <w:r w:rsidRPr="00DE5C73">
        <w:rPr>
          <w:b/>
        </w:rPr>
        <w:t>Endif</w:t>
      </w:r>
      <w:proofErr w:type="spellEnd"/>
    </w:p>
    <w:p w:rsidR="00DE5C73" w:rsidRDefault="00DE5C73" w:rsidP="009F0C4F">
      <w:pPr>
        <w:spacing w:after="0" w:line="240" w:lineRule="auto"/>
      </w:pPr>
      <w:r>
        <w:rPr>
          <w:b/>
        </w:rPr>
        <w:tab/>
      </w:r>
      <w:r w:rsidRPr="00DE5C73">
        <w:rPr>
          <w:b/>
        </w:rPr>
        <w:t>If</w:t>
      </w:r>
      <w:r>
        <w:t xml:space="preserve"> (</w:t>
      </w:r>
      <w:proofErr w:type="spellStart"/>
      <w:r>
        <w:t>c.length</w:t>
      </w:r>
      <w:proofErr w:type="spellEnd"/>
      <w:r>
        <w:t xml:space="preserve"> = 0)</w:t>
      </w:r>
    </w:p>
    <w:p w:rsidR="00DE5C73" w:rsidRDefault="00DE5C73" w:rsidP="009F0C4F">
      <w:pPr>
        <w:spacing w:after="0" w:line="240" w:lineRule="auto"/>
      </w:pPr>
      <w:r>
        <w:tab/>
      </w:r>
      <w:r>
        <w:tab/>
      </w:r>
      <w:r>
        <w:rPr>
          <w:b/>
        </w:rPr>
        <w:t xml:space="preserve">Return </w:t>
      </w:r>
      <w:r>
        <w:t>true</w:t>
      </w:r>
    </w:p>
    <w:p w:rsidR="00DE5C73" w:rsidRDefault="00DE5C73" w:rsidP="009F0C4F">
      <w:pPr>
        <w:spacing w:after="0" w:line="240" w:lineRule="auto"/>
        <w:rPr>
          <w:b/>
        </w:rPr>
      </w:pPr>
      <w:r>
        <w:tab/>
      </w:r>
      <w:proofErr w:type="spellStart"/>
      <w:r w:rsidRPr="00DE5C73">
        <w:rPr>
          <w:b/>
        </w:rPr>
        <w:t>Endif</w:t>
      </w:r>
      <w:proofErr w:type="spellEnd"/>
    </w:p>
    <w:p w:rsidR="00D232EF" w:rsidRDefault="005D2700" w:rsidP="009F0C4F">
      <w:pPr>
        <w:spacing w:after="0" w:line="240" w:lineRule="auto"/>
        <w:rPr>
          <w:b/>
        </w:rPr>
      </w:pPr>
      <w:r>
        <w:rPr>
          <w:b/>
        </w:rPr>
        <w:tab/>
      </w:r>
    </w:p>
    <w:p w:rsidR="00D232EF" w:rsidRPr="00944862" w:rsidRDefault="00D232EF" w:rsidP="009F0C4F">
      <w:pPr>
        <w:spacing w:after="0" w:line="240" w:lineRule="auto"/>
      </w:pPr>
      <w:r>
        <w:rPr>
          <w:b/>
        </w:rPr>
        <w:tab/>
      </w:r>
      <w:proofErr w:type="gramStart"/>
      <w:r w:rsidR="00944862">
        <w:rPr>
          <w:b/>
        </w:rPr>
        <w:t>If</w:t>
      </w:r>
      <w:r w:rsidR="00944862">
        <w:t>(</w:t>
      </w:r>
      <w:proofErr w:type="gramEnd"/>
      <w:r w:rsidR="00944862">
        <w:t>a[0]=b[0])</w:t>
      </w:r>
    </w:p>
    <w:p w:rsidR="00D232EF" w:rsidRPr="00944862" w:rsidRDefault="005D2700" w:rsidP="009F0C4F">
      <w:pPr>
        <w:spacing w:after="0" w:line="240" w:lineRule="auto"/>
      </w:pPr>
      <w:r>
        <w:rPr>
          <w:b/>
        </w:rPr>
        <w:tab/>
      </w:r>
      <w:r w:rsidR="00944862">
        <w:rPr>
          <w:b/>
        </w:rPr>
        <w:tab/>
      </w:r>
      <w:proofErr w:type="gramStart"/>
      <w:r w:rsidR="00944862" w:rsidRPr="00944862">
        <w:rPr>
          <w:b/>
        </w:rPr>
        <w:t>If</w:t>
      </w:r>
      <w:r w:rsidR="00944862">
        <w:t>(</w:t>
      </w:r>
      <w:proofErr w:type="spellStart"/>
      <w:proofErr w:type="gramEnd"/>
      <w:r w:rsidR="00944862">
        <w:t>a.length</w:t>
      </w:r>
      <w:proofErr w:type="spellEnd"/>
      <w:r w:rsidR="00944862">
        <w:t xml:space="preserve"> </w:t>
      </w:r>
      <w:r w:rsidR="00944862">
        <w:rPr>
          <w:b/>
        </w:rPr>
        <w:t>or</w:t>
      </w:r>
      <w:r w:rsidR="00944862">
        <w:t xml:space="preserve"> </w:t>
      </w:r>
      <w:proofErr w:type="spellStart"/>
      <w:r w:rsidR="00944862">
        <w:t>b.length</w:t>
      </w:r>
      <w:proofErr w:type="spellEnd"/>
      <w:r w:rsidR="00944862">
        <w:t xml:space="preserve"> = 1)</w:t>
      </w:r>
    </w:p>
    <w:p w:rsidR="00944862" w:rsidRDefault="00944862" w:rsidP="009F0C4F">
      <w:pPr>
        <w:spacing w:after="0" w:line="240" w:lineRule="auto"/>
      </w:pPr>
      <w:r>
        <w:rPr>
          <w:b/>
        </w:rPr>
        <w:tab/>
      </w:r>
      <w:r>
        <w:rPr>
          <w:b/>
        </w:rPr>
        <w:tab/>
      </w:r>
      <w:r>
        <w:rPr>
          <w:b/>
        </w:rPr>
        <w:tab/>
        <w:t>I</w:t>
      </w:r>
      <w:r w:rsidRPr="0048473E">
        <w:rPr>
          <w:b/>
        </w:rPr>
        <w:t>f</w:t>
      </w:r>
      <w:r>
        <w:rPr>
          <w:b/>
        </w:rPr>
        <w:t xml:space="preserve"> </w:t>
      </w:r>
      <w:r w:rsidRPr="005E6127">
        <w:t>(</w:t>
      </w:r>
      <w:proofErr w:type="gramStart"/>
      <w:r>
        <w:t>a[</w:t>
      </w:r>
      <w:proofErr w:type="gramEnd"/>
      <w:r>
        <w:t>0]=c[0]</w:t>
      </w:r>
      <w:r w:rsidRPr="005E6127">
        <w:t>)</w:t>
      </w:r>
    </w:p>
    <w:p w:rsidR="00944862" w:rsidRDefault="00944862" w:rsidP="009F0C4F">
      <w:pPr>
        <w:spacing w:after="0" w:line="240" w:lineRule="auto"/>
      </w:pPr>
      <w:r>
        <w:tab/>
      </w:r>
      <w:r>
        <w:tab/>
      </w:r>
      <w:r>
        <w:tab/>
      </w:r>
      <w:r>
        <w:tab/>
      </w:r>
      <w:r w:rsidRPr="004E0042">
        <w:rPr>
          <w:b/>
        </w:rPr>
        <w:t>Return</w:t>
      </w:r>
      <w:r>
        <w:t xml:space="preserve"> </w:t>
      </w:r>
      <w:proofErr w:type="spellStart"/>
      <w:proofErr w:type="gramStart"/>
      <w:r>
        <w:t>isOrderedShuffle</w:t>
      </w:r>
      <w:proofErr w:type="spellEnd"/>
      <w:r>
        <w:t>(</w:t>
      </w:r>
      <w:proofErr w:type="gramEnd"/>
      <w:r>
        <w:t>a[1 to end], b, c[1 to end])</w:t>
      </w:r>
    </w:p>
    <w:p w:rsidR="00944862" w:rsidRDefault="00944862" w:rsidP="009F0C4F">
      <w:pPr>
        <w:spacing w:after="0" w:line="240" w:lineRule="auto"/>
      </w:pPr>
      <w:r>
        <w:tab/>
      </w:r>
      <w:r>
        <w:tab/>
      </w:r>
      <w:r>
        <w:tab/>
      </w:r>
      <w:proofErr w:type="spellStart"/>
      <w:r>
        <w:rPr>
          <w:b/>
        </w:rPr>
        <w:t>Endif</w:t>
      </w:r>
      <w:proofErr w:type="spellEnd"/>
    </w:p>
    <w:p w:rsidR="00944862" w:rsidRDefault="00944862" w:rsidP="009F0C4F">
      <w:pPr>
        <w:spacing w:after="0" w:line="240" w:lineRule="auto"/>
        <w:ind w:left="720"/>
      </w:pPr>
      <w:r>
        <w:rPr>
          <w:b/>
        </w:rPr>
        <w:tab/>
      </w:r>
      <w:r>
        <w:rPr>
          <w:b/>
        </w:rPr>
        <w:tab/>
        <w:t>I</w:t>
      </w:r>
      <w:r w:rsidRPr="0048473E">
        <w:rPr>
          <w:b/>
        </w:rPr>
        <w:t>f</w:t>
      </w:r>
      <w:r>
        <w:rPr>
          <w:b/>
        </w:rPr>
        <w:t xml:space="preserve"> </w:t>
      </w:r>
      <w:r w:rsidRPr="005E6127">
        <w:t>(</w:t>
      </w:r>
      <w:proofErr w:type="gramStart"/>
      <w:r>
        <w:t>b[</w:t>
      </w:r>
      <w:proofErr w:type="gramEnd"/>
      <w:r>
        <w:t>0]=c[0]</w:t>
      </w:r>
      <w:r w:rsidRPr="005E6127">
        <w:t>)</w:t>
      </w:r>
    </w:p>
    <w:p w:rsidR="00944862" w:rsidRDefault="00944862" w:rsidP="009F0C4F">
      <w:pPr>
        <w:spacing w:after="0" w:line="240" w:lineRule="auto"/>
        <w:ind w:left="720"/>
      </w:pPr>
      <w:r>
        <w:tab/>
      </w:r>
      <w:r>
        <w:tab/>
      </w:r>
      <w:r>
        <w:tab/>
      </w:r>
      <w:r w:rsidRPr="004E0042">
        <w:rPr>
          <w:b/>
        </w:rPr>
        <w:t>Return</w:t>
      </w:r>
      <w:r>
        <w:t xml:space="preserve"> </w:t>
      </w:r>
      <w:proofErr w:type="spellStart"/>
      <w:proofErr w:type="gramStart"/>
      <w:r>
        <w:t>isOrderedShuffle</w:t>
      </w:r>
      <w:proofErr w:type="spellEnd"/>
      <w:r>
        <w:t>(</w:t>
      </w:r>
      <w:proofErr w:type="gramEnd"/>
      <w:r>
        <w:t>a, b[1 to end], c[1 to end])</w:t>
      </w:r>
    </w:p>
    <w:p w:rsidR="00944862" w:rsidRDefault="00944862" w:rsidP="009F0C4F">
      <w:pPr>
        <w:spacing w:after="0" w:line="240" w:lineRule="auto"/>
        <w:ind w:left="720"/>
        <w:rPr>
          <w:b/>
        </w:rPr>
      </w:pPr>
      <w:r>
        <w:rPr>
          <w:b/>
        </w:rPr>
        <w:tab/>
      </w:r>
      <w:r>
        <w:rPr>
          <w:b/>
        </w:rPr>
        <w:tab/>
      </w:r>
      <w:proofErr w:type="spellStart"/>
      <w:r>
        <w:rPr>
          <w:b/>
        </w:rPr>
        <w:t>Endif</w:t>
      </w:r>
      <w:proofErr w:type="spellEnd"/>
    </w:p>
    <w:p w:rsidR="00944862" w:rsidRDefault="00944862" w:rsidP="009F0C4F">
      <w:pPr>
        <w:spacing w:after="0" w:line="240" w:lineRule="auto"/>
        <w:ind w:left="720"/>
        <w:rPr>
          <w:b/>
        </w:rPr>
      </w:pPr>
      <w:r>
        <w:rPr>
          <w:b/>
        </w:rPr>
        <w:tab/>
      </w:r>
      <w:proofErr w:type="spellStart"/>
      <w:r>
        <w:rPr>
          <w:b/>
        </w:rPr>
        <w:t>Endif</w:t>
      </w:r>
      <w:proofErr w:type="spellEnd"/>
    </w:p>
    <w:p w:rsidR="009007ED" w:rsidRDefault="009007ED" w:rsidP="009F0C4F">
      <w:pPr>
        <w:spacing w:after="0" w:line="240" w:lineRule="auto"/>
        <w:ind w:left="720"/>
        <w:rPr>
          <w:b/>
        </w:rPr>
      </w:pPr>
    </w:p>
    <w:p w:rsidR="00944862" w:rsidRDefault="00944862" w:rsidP="009F0C4F">
      <w:pPr>
        <w:spacing w:after="0" w:line="240" w:lineRule="auto"/>
        <w:ind w:left="720" w:firstLine="720"/>
      </w:pPr>
      <w:r>
        <w:rPr>
          <w:b/>
        </w:rPr>
        <w:t xml:space="preserve">If </w:t>
      </w:r>
      <w:r w:rsidRPr="00944862">
        <w:t>(</w:t>
      </w:r>
      <w:r>
        <w:t>a</w:t>
      </w:r>
      <w:proofErr w:type="gramStart"/>
      <w:r>
        <w:t>!=</w:t>
      </w:r>
      <w:proofErr w:type="gramEnd"/>
      <w:r>
        <w:t>b</w:t>
      </w:r>
      <w:r w:rsidRPr="00944862">
        <w:t>)</w:t>
      </w:r>
    </w:p>
    <w:p w:rsidR="00944862" w:rsidRPr="00944862" w:rsidRDefault="00A42830" w:rsidP="009F0C4F">
      <w:pPr>
        <w:spacing w:after="0" w:line="240" w:lineRule="auto"/>
        <w:ind w:left="1440" w:firstLine="720"/>
      </w:pPr>
      <w:proofErr w:type="gramStart"/>
      <w:r>
        <w:t>i</w:t>
      </w:r>
      <w:proofErr w:type="gramEnd"/>
      <w:r w:rsidR="00944862">
        <w:t xml:space="preserve"> </w:t>
      </w:r>
      <w:r w:rsidR="00944862" w:rsidRPr="00944862">
        <w:t>:=</w:t>
      </w:r>
      <w:r w:rsidR="00944862">
        <w:t xml:space="preserve"> </w:t>
      </w:r>
      <w:r w:rsidR="00944862" w:rsidRPr="00944862">
        <w:t>0</w:t>
      </w:r>
    </w:p>
    <w:p w:rsidR="00944862" w:rsidRDefault="00944862" w:rsidP="009F0C4F">
      <w:pPr>
        <w:spacing w:after="0" w:line="240" w:lineRule="auto"/>
      </w:pPr>
      <w:r>
        <w:rPr>
          <w:b/>
        </w:rPr>
        <w:tab/>
      </w:r>
      <w:r w:rsidR="00A42830">
        <w:rPr>
          <w:b/>
        </w:rPr>
        <w:tab/>
      </w:r>
      <w:r w:rsidR="00A42830">
        <w:rPr>
          <w:b/>
        </w:rPr>
        <w:tab/>
        <w:t xml:space="preserve">While </w:t>
      </w:r>
      <w:proofErr w:type="gramStart"/>
      <w:r w:rsidR="00A42830">
        <w:t>a[</w:t>
      </w:r>
      <w:proofErr w:type="gramEnd"/>
      <w:r w:rsidR="00A42830">
        <w:t>0 to i] = a[0 to i]</w:t>
      </w:r>
    </w:p>
    <w:p w:rsidR="00A42830" w:rsidRDefault="00A42830" w:rsidP="009F0C4F">
      <w:pPr>
        <w:spacing w:after="0" w:line="240" w:lineRule="auto"/>
      </w:pPr>
      <w:r>
        <w:tab/>
      </w:r>
      <w:r>
        <w:tab/>
      </w:r>
      <w:r>
        <w:tab/>
      </w:r>
      <w:r>
        <w:tab/>
      </w:r>
      <w:proofErr w:type="gramStart"/>
      <w:r>
        <w:t>i</w:t>
      </w:r>
      <w:proofErr w:type="gramEnd"/>
      <w:r>
        <w:t>++</w:t>
      </w:r>
    </w:p>
    <w:p w:rsidR="009007ED" w:rsidRDefault="009007ED" w:rsidP="009F0C4F">
      <w:pPr>
        <w:spacing w:after="0" w:line="240" w:lineRule="auto"/>
        <w:rPr>
          <w:b/>
        </w:rPr>
      </w:pPr>
      <w:r>
        <w:tab/>
      </w:r>
      <w:r>
        <w:tab/>
      </w:r>
      <w:r>
        <w:tab/>
      </w:r>
      <w:proofErr w:type="spellStart"/>
      <w:r w:rsidRPr="009007ED">
        <w:rPr>
          <w:b/>
        </w:rPr>
        <w:t>EndWhile</w:t>
      </w:r>
      <w:proofErr w:type="spellEnd"/>
    </w:p>
    <w:p w:rsidR="009007ED" w:rsidRDefault="009007ED" w:rsidP="009F0C4F">
      <w:pPr>
        <w:spacing w:after="0" w:line="240" w:lineRule="auto"/>
      </w:pPr>
      <w:r>
        <w:rPr>
          <w:b/>
        </w:rPr>
        <w:tab/>
      </w:r>
      <w:r>
        <w:rPr>
          <w:b/>
        </w:rPr>
        <w:tab/>
      </w:r>
      <w:r>
        <w:rPr>
          <w:b/>
        </w:rPr>
        <w:tab/>
        <w:t>I</w:t>
      </w:r>
      <w:r w:rsidRPr="0048473E">
        <w:rPr>
          <w:b/>
        </w:rPr>
        <w:t>f</w:t>
      </w:r>
      <w:r>
        <w:rPr>
          <w:b/>
        </w:rPr>
        <w:t xml:space="preserve"> </w:t>
      </w:r>
      <w:r w:rsidRPr="005E6127">
        <w:t>(</w:t>
      </w:r>
      <w:proofErr w:type="gramStart"/>
      <w:r>
        <w:t>a[</w:t>
      </w:r>
      <w:proofErr w:type="gramEnd"/>
      <w:r>
        <w:t>0 to i]=c[0 to i]</w:t>
      </w:r>
      <w:r w:rsidRPr="005E6127">
        <w:t>)</w:t>
      </w:r>
    </w:p>
    <w:p w:rsidR="009007ED" w:rsidRDefault="009007ED" w:rsidP="009F0C4F">
      <w:pPr>
        <w:spacing w:after="0" w:line="240" w:lineRule="auto"/>
      </w:pPr>
      <w:r>
        <w:tab/>
      </w:r>
      <w:r>
        <w:tab/>
      </w:r>
      <w:r>
        <w:tab/>
      </w:r>
      <w:r>
        <w:tab/>
      </w:r>
      <w:r w:rsidRPr="004E0042">
        <w:rPr>
          <w:b/>
        </w:rPr>
        <w:t>Return</w:t>
      </w:r>
      <w:r>
        <w:t xml:space="preserve"> </w:t>
      </w:r>
      <w:proofErr w:type="spellStart"/>
      <w:proofErr w:type="gramStart"/>
      <w:r>
        <w:t>isOrderedShuffle</w:t>
      </w:r>
      <w:proofErr w:type="spellEnd"/>
      <w:r>
        <w:t>(</w:t>
      </w:r>
      <w:proofErr w:type="gramEnd"/>
      <w:r>
        <w:t>a[</w:t>
      </w:r>
      <w:proofErr w:type="spellStart"/>
      <w:r>
        <w:t>i</w:t>
      </w:r>
      <w:proofErr w:type="spellEnd"/>
      <w:r>
        <w:t xml:space="preserve"> to end], b, c[i to end])</w:t>
      </w:r>
    </w:p>
    <w:p w:rsidR="009007ED" w:rsidRPr="00944862" w:rsidRDefault="009007ED" w:rsidP="009F0C4F">
      <w:pPr>
        <w:spacing w:after="0" w:line="240" w:lineRule="auto"/>
        <w:rPr>
          <w:b/>
        </w:rPr>
      </w:pPr>
      <w:r>
        <w:tab/>
      </w:r>
      <w:r>
        <w:tab/>
      </w:r>
      <w:r>
        <w:tab/>
      </w:r>
      <w:proofErr w:type="spellStart"/>
      <w:r>
        <w:rPr>
          <w:b/>
        </w:rPr>
        <w:t>Endif</w:t>
      </w:r>
      <w:proofErr w:type="spellEnd"/>
    </w:p>
    <w:p w:rsidR="009007ED" w:rsidRDefault="009007ED" w:rsidP="009F0C4F">
      <w:pPr>
        <w:spacing w:after="0" w:line="240" w:lineRule="auto"/>
      </w:pPr>
      <w:r>
        <w:rPr>
          <w:b/>
        </w:rPr>
        <w:tab/>
      </w:r>
      <w:r>
        <w:rPr>
          <w:b/>
        </w:rPr>
        <w:tab/>
      </w:r>
      <w:r>
        <w:rPr>
          <w:b/>
        </w:rPr>
        <w:tab/>
        <w:t>I</w:t>
      </w:r>
      <w:r w:rsidRPr="0048473E">
        <w:rPr>
          <w:b/>
        </w:rPr>
        <w:t>f</w:t>
      </w:r>
      <w:r>
        <w:rPr>
          <w:b/>
        </w:rPr>
        <w:t xml:space="preserve"> </w:t>
      </w:r>
      <w:r w:rsidRPr="005E6127">
        <w:t>(</w:t>
      </w:r>
      <w:proofErr w:type="gramStart"/>
      <w:r>
        <w:t>b[</w:t>
      </w:r>
      <w:proofErr w:type="gramEnd"/>
      <w:r>
        <w:t>0]=c[0]</w:t>
      </w:r>
      <w:r w:rsidRPr="005E6127">
        <w:t>)</w:t>
      </w:r>
    </w:p>
    <w:p w:rsidR="009007ED" w:rsidRDefault="009007ED" w:rsidP="009F0C4F">
      <w:pPr>
        <w:spacing w:after="0" w:line="240" w:lineRule="auto"/>
      </w:pPr>
      <w:r>
        <w:tab/>
      </w:r>
      <w:r>
        <w:tab/>
      </w:r>
      <w:r>
        <w:tab/>
      </w:r>
      <w:r>
        <w:tab/>
      </w:r>
      <w:r w:rsidRPr="004E0042">
        <w:rPr>
          <w:b/>
        </w:rPr>
        <w:t>Return</w:t>
      </w:r>
      <w:r>
        <w:t xml:space="preserve"> </w:t>
      </w:r>
      <w:proofErr w:type="spellStart"/>
      <w:proofErr w:type="gramStart"/>
      <w:r>
        <w:t>isOrderedShuffle</w:t>
      </w:r>
      <w:proofErr w:type="spellEnd"/>
      <w:r>
        <w:t>(</w:t>
      </w:r>
      <w:proofErr w:type="gramEnd"/>
      <w:r>
        <w:t>a, b[</w:t>
      </w:r>
      <w:proofErr w:type="spellStart"/>
      <w:r>
        <w:t>i</w:t>
      </w:r>
      <w:proofErr w:type="spellEnd"/>
      <w:r>
        <w:t xml:space="preserve"> to end], c[i to end])</w:t>
      </w:r>
    </w:p>
    <w:p w:rsidR="009007ED" w:rsidRDefault="009007ED" w:rsidP="009F0C4F">
      <w:pPr>
        <w:spacing w:after="0" w:line="240" w:lineRule="auto"/>
      </w:pPr>
      <w:r>
        <w:tab/>
      </w:r>
      <w:r>
        <w:tab/>
      </w:r>
      <w:r>
        <w:tab/>
      </w:r>
      <w:proofErr w:type="spellStart"/>
      <w:r>
        <w:rPr>
          <w:b/>
        </w:rPr>
        <w:t>Endif</w:t>
      </w:r>
      <w:proofErr w:type="spellEnd"/>
    </w:p>
    <w:p w:rsidR="009007ED" w:rsidRPr="009007ED" w:rsidRDefault="009007ED" w:rsidP="009F0C4F">
      <w:pPr>
        <w:spacing w:after="0" w:line="240" w:lineRule="auto"/>
        <w:rPr>
          <w:b/>
        </w:rPr>
      </w:pPr>
      <w:r>
        <w:rPr>
          <w:b/>
        </w:rPr>
        <w:tab/>
      </w:r>
      <w:r>
        <w:rPr>
          <w:b/>
        </w:rPr>
        <w:tab/>
      </w:r>
      <w:proofErr w:type="spellStart"/>
      <w:r>
        <w:rPr>
          <w:b/>
        </w:rPr>
        <w:t>Endif</w:t>
      </w:r>
      <w:proofErr w:type="spellEnd"/>
    </w:p>
    <w:p w:rsidR="00944862" w:rsidRDefault="00944862" w:rsidP="009F0C4F">
      <w:pPr>
        <w:spacing w:after="0" w:line="240" w:lineRule="auto"/>
        <w:rPr>
          <w:b/>
        </w:rPr>
      </w:pPr>
      <w:r>
        <w:rPr>
          <w:b/>
        </w:rPr>
        <w:tab/>
      </w:r>
      <w:proofErr w:type="spellStart"/>
      <w:r w:rsidR="009007ED">
        <w:rPr>
          <w:b/>
        </w:rPr>
        <w:t>Endif</w:t>
      </w:r>
      <w:proofErr w:type="spellEnd"/>
    </w:p>
    <w:p w:rsidR="009007ED" w:rsidRDefault="009007ED" w:rsidP="009F0C4F">
      <w:pPr>
        <w:spacing w:after="0" w:line="240" w:lineRule="auto"/>
        <w:rPr>
          <w:b/>
        </w:rPr>
      </w:pPr>
    </w:p>
    <w:p w:rsidR="00DE5C73" w:rsidRDefault="0048473E" w:rsidP="009F0C4F">
      <w:pPr>
        <w:spacing w:after="0" w:line="240" w:lineRule="auto"/>
      </w:pPr>
      <w:r>
        <w:rPr>
          <w:b/>
        </w:rPr>
        <w:tab/>
        <w:t>I</w:t>
      </w:r>
      <w:r w:rsidRPr="0048473E">
        <w:rPr>
          <w:b/>
        </w:rPr>
        <w:t>f</w:t>
      </w:r>
      <w:r>
        <w:rPr>
          <w:b/>
        </w:rPr>
        <w:t xml:space="preserve"> </w:t>
      </w:r>
      <w:r w:rsidR="005E6127" w:rsidRPr="005E6127">
        <w:t>(</w:t>
      </w:r>
      <w:proofErr w:type="gramStart"/>
      <w:r w:rsidR="004E0042">
        <w:t>a[</w:t>
      </w:r>
      <w:proofErr w:type="gramEnd"/>
      <w:r w:rsidR="004E0042">
        <w:t>0]=c[0]</w:t>
      </w:r>
      <w:r w:rsidR="005E6127" w:rsidRPr="005E6127">
        <w:t>)</w:t>
      </w:r>
    </w:p>
    <w:p w:rsidR="004E0042" w:rsidRDefault="004E0042" w:rsidP="009F0C4F">
      <w:pPr>
        <w:spacing w:after="0" w:line="240" w:lineRule="auto"/>
      </w:pPr>
      <w:r>
        <w:tab/>
      </w:r>
      <w:r>
        <w:tab/>
      </w:r>
      <w:r w:rsidR="00944862" w:rsidRPr="004E0042">
        <w:rPr>
          <w:b/>
        </w:rPr>
        <w:t>Return</w:t>
      </w:r>
      <w:r w:rsidR="00944862">
        <w:t xml:space="preserve"> </w:t>
      </w:r>
      <w:proofErr w:type="spellStart"/>
      <w:proofErr w:type="gramStart"/>
      <w:r w:rsidR="00944862">
        <w:t>isOrderedShuffle</w:t>
      </w:r>
      <w:proofErr w:type="spellEnd"/>
      <w:r w:rsidR="00944862">
        <w:t>(</w:t>
      </w:r>
      <w:proofErr w:type="gramEnd"/>
      <w:r w:rsidR="00944862">
        <w:t>a[1 to end], b, c[1 to end])</w:t>
      </w:r>
    </w:p>
    <w:p w:rsidR="00944862" w:rsidRPr="00944862" w:rsidRDefault="00944862" w:rsidP="009F0C4F">
      <w:pPr>
        <w:spacing w:after="0" w:line="240" w:lineRule="auto"/>
        <w:rPr>
          <w:b/>
        </w:rPr>
      </w:pPr>
      <w:r>
        <w:tab/>
      </w:r>
      <w:proofErr w:type="spellStart"/>
      <w:r>
        <w:rPr>
          <w:b/>
        </w:rPr>
        <w:t>Endif</w:t>
      </w:r>
      <w:proofErr w:type="spellEnd"/>
    </w:p>
    <w:p w:rsidR="00CA7591" w:rsidRDefault="00CA7591" w:rsidP="009F0C4F">
      <w:pPr>
        <w:spacing w:after="0" w:line="240" w:lineRule="auto"/>
      </w:pPr>
      <w:r>
        <w:rPr>
          <w:b/>
        </w:rPr>
        <w:tab/>
        <w:t>I</w:t>
      </w:r>
      <w:r w:rsidRPr="0048473E">
        <w:rPr>
          <w:b/>
        </w:rPr>
        <w:t>f</w:t>
      </w:r>
      <w:r>
        <w:rPr>
          <w:b/>
        </w:rPr>
        <w:t xml:space="preserve"> </w:t>
      </w:r>
      <w:r w:rsidRPr="005E6127">
        <w:t>(</w:t>
      </w:r>
      <w:proofErr w:type="gramStart"/>
      <w:r>
        <w:t>b[</w:t>
      </w:r>
      <w:proofErr w:type="gramEnd"/>
      <w:r>
        <w:t>0]=c[0]</w:t>
      </w:r>
      <w:r w:rsidRPr="005E6127">
        <w:t>)</w:t>
      </w:r>
    </w:p>
    <w:p w:rsidR="00CA7591" w:rsidRDefault="00CA7591" w:rsidP="009F0C4F">
      <w:pPr>
        <w:spacing w:after="0" w:line="240" w:lineRule="auto"/>
      </w:pPr>
      <w:r>
        <w:tab/>
      </w:r>
      <w:r>
        <w:tab/>
      </w:r>
      <w:r w:rsidR="00944862" w:rsidRPr="004E0042">
        <w:rPr>
          <w:b/>
        </w:rPr>
        <w:t>Return</w:t>
      </w:r>
      <w:r w:rsidR="00944862">
        <w:t xml:space="preserve"> </w:t>
      </w:r>
      <w:proofErr w:type="spellStart"/>
      <w:proofErr w:type="gramStart"/>
      <w:r w:rsidR="00944862">
        <w:t>isOrderedShuffle</w:t>
      </w:r>
      <w:proofErr w:type="spellEnd"/>
      <w:r w:rsidR="00944862">
        <w:t>(</w:t>
      </w:r>
      <w:proofErr w:type="gramEnd"/>
      <w:r w:rsidR="00944862">
        <w:t>a, b[1 to end], c[1 to end])</w:t>
      </w:r>
    </w:p>
    <w:p w:rsidR="00944862" w:rsidRDefault="00944862" w:rsidP="009F0C4F">
      <w:pPr>
        <w:spacing w:after="0" w:line="240" w:lineRule="auto"/>
        <w:rPr>
          <w:b/>
        </w:rPr>
      </w:pPr>
      <w:r>
        <w:tab/>
      </w:r>
      <w:proofErr w:type="spellStart"/>
      <w:r>
        <w:rPr>
          <w:b/>
        </w:rPr>
        <w:t>Endif</w:t>
      </w:r>
      <w:proofErr w:type="spellEnd"/>
    </w:p>
    <w:p w:rsidR="009007ED" w:rsidRDefault="009007ED" w:rsidP="009F0C4F">
      <w:pPr>
        <w:spacing w:after="0" w:line="240" w:lineRule="auto"/>
      </w:pPr>
    </w:p>
    <w:p w:rsidR="00CA7591" w:rsidRDefault="00CA7591" w:rsidP="009F0C4F">
      <w:pPr>
        <w:spacing w:after="0" w:line="240" w:lineRule="auto"/>
      </w:pPr>
      <w:r>
        <w:tab/>
      </w:r>
      <w:r w:rsidR="00D232EF" w:rsidRPr="00D232EF">
        <w:rPr>
          <w:b/>
        </w:rPr>
        <w:t>Return</w:t>
      </w:r>
      <w:r w:rsidR="00D232EF">
        <w:t xml:space="preserve"> false</w:t>
      </w:r>
    </w:p>
    <w:p w:rsidR="00BC3154" w:rsidRDefault="00BC3154" w:rsidP="009F0C4F">
      <w:pPr>
        <w:spacing w:after="0" w:line="240" w:lineRule="auto"/>
      </w:pPr>
    </w:p>
    <w:p w:rsidR="00EF41B8" w:rsidRDefault="00EF41B8" w:rsidP="009F0C4F">
      <w:pPr>
        <w:pStyle w:val="Heading2"/>
        <w:spacing w:before="0" w:line="240" w:lineRule="auto"/>
      </w:pPr>
    </w:p>
    <w:p w:rsidR="009F0C4F" w:rsidRDefault="009F0C4F" w:rsidP="009F0C4F"/>
    <w:p w:rsidR="009F0C4F" w:rsidRDefault="009F0C4F" w:rsidP="009F0C4F"/>
    <w:p w:rsidR="009F0C4F" w:rsidRPr="009F0C4F" w:rsidRDefault="009F0C4F" w:rsidP="009F0C4F"/>
    <w:p w:rsidR="00BC3154" w:rsidRDefault="00BC3154" w:rsidP="009F0C4F">
      <w:pPr>
        <w:pStyle w:val="Heading2"/>
        <w:spacing w:before="0" w:line="240" w:lineRule="auto"/>
      </w:pPr>
      <w:r>
        <w:lastRenderedPageBreak/>
        <w:t xml:space="preserve">Task 1 </w:t>
      </w:r>
      <w:r w:rsidR="0068224A">
        <w:t>(b)</w:t>
      </w:r>
    </w:p>
    <w:p w:rsidR="00BC3154" w:rsidRPr="007F6F35" w:rsidRDefault="0013762D" w:rsidP="009F0C4F">
      <w:pPr>
        <w:spacing w:after="0" w:line="240" w:lineRule="auto"/>
        <w:rPr>
          <w:b/>
        </w:rPr>
      </w:pPr>
      <w:r w:rsidRPr="007F6F35">
        <w:rPr>
          <w:b/>
        </w:rPr>
        <w:t>Best Case:</w:t>
      </w:r>
    </w:p>
    <w:p w:rsidR="007F6F35" w:rsidRDefault="00CB7586" w:rsidP="009F0C4F">
      <w:pPr>
        <w:spacing w:after="0" w:line="240" w:lineRule="auto"/>
      </w:pPr>
      <w:r>
        <w:t xml:space="preserve">Best case is </w:t>
      </w:r>
      <w:r w:rsidRPr="00CB7586">
        <w:rPr>
          <w:i/>
        </w:rPr>
        <w:t xml:space="preserve">c </w:t>
      </w:r>
      <w:proofErr w:type="gramStart"/>
      <w:r w:rsidRPr="00CB7586">
        <w:rPr>
          <w:i/>
        </w:rPr>
        <w:t>length !</w:t>
      </w:r>
      <w:proofErr w:type="gramEnd"/>
      <w:r w:rsidRPr="00CB7586">
        <w:rPr>
          <w:i/>
        </w:rPr>
        <w:t>= a length + b length</w:t>
      </w:r>
    </w:p>
    <w:p w:rsidR="009F0C4F" w:rsidRDefault="007F6F35" w:rsidP="009F0C4F">
      <w:pPr>
        <w:spacing w:after="0" w:line="240" w:lineRule="auto"/>
      </w:pPr>
      <w:proofErr w:type="gramStart"/>
      <w:r>
        <w:t>O(</w:t>
      </w:r>
      <w:proofErr w:type="gramEnd"/>
      <w:r>
        <w:t>1)</w:t>
      </w:r>
    </w:p>
    <w:p w:rsidR="0013762D" w:rsidRPr="007F6F35" w:rsidRDefault="0013762D" w:rsidP="009F0C4F">
      <w:pPr>
        <w:spacing w:after="0" w:line="240" w:lineRule="auto"/>
        <w:rPr>
          <w:b/>
        </w:rPr>
      </w:pPr>
      <w:r w:rsidRPr="007F6F35">
        <w:rPr>
          <w:b/>
        </w:rPr>
        <w:t>Worst Case:</w:t>
      </w:r>
    </w:p>
    <w:p w:rsidR="007F6F35" w:rsidRDefault="007F6F35" w:rsidP="009F0C4F">
      <w:pPr>
        <w:spacing w:after="0" w:line="240" w:lineRule="auto"/>
      </w:pPr>
      <w:r>
        <w:t>Worst ca</w:t>
      </w:r>
      <w:r w:rsidR="009F0C4F">
        <w:t>se is having to search entire c</w:t>
      </w:r>
    </w:p>
    <w:p w:rsidR="0013762D" w:rsidRDefault="007F6F35" w:rsidP="009F0C4F">
      <w:pPr>
        <w:spacing w:after="0" w:line="240" w:lineRule="auto"/>
      </w:pPr>
      <w:proofErr w:type="gramStart"/>
      <w:r>
        <w:t>O(</w:t>
      </w:r>
      <w:proofErr w:type="gramEnd"/>
      <w:r>
        <w:t>n)</w:t>
      </w:r>
    </w:p>
    <w:p w:rsidR="00F54677" w:rsidRDefault="00F54677" w:rsidP="009F0C4F">
      <w:pPr>
        <w:spacing w:after="0" w:line="240" w:lineRule="auto"/>
      </w:pPr>
    </w:p>
    <w:p w:rsidR="00F54677" w:rsidRDefault="00F54677" w:rsidP="00F54677">
      <w:pPr>
        <w:pStyle w:val="Heading2"/>
      </w:pPr>
      <w:r>
        <w:t xml:space="preserve">Task 1 </w:t>
      </w:r>
      <w:r w:rsidR="000B7E56">
        <w:t>–</w:t>
      </w:r>
      <w:r>
        <w:t xml:space="preserve"> Testing</w:t>
      </w:r>
    </w:p>
    <w:p w:rsidR="000B7E56" w:rsidRPr="002F0390" w:rsidRDefault="000B7E56" w:rsidP="000B7E56">
      <w:pPr>
        <w:rPr>
          <w:b/>
        </w:rPr>
      </w:pPr>
      <w:r w:rsidRPr="002F0390">
        <w:rPr>
          <w:b/>
        </w:rPr>
        <w:t>Pass case</w:t>
      </w:r>
    </w:p>
    <w:p w:rsidR="00F54677" w:rsidRDefault="000B7E56" w:rsidP="00F54677">
      <w:r>
        <w:rPr>
          <w:noProof/>
          <w:lang w:eastAsia="en-GB"/>
        </w:rPr>
        <w:drawing>
          <wp:inline distT="0" distB="0" distL="0" distR="0" wp14:anchorId="0714DB75" wp14:editId="47CAAAED">
            <wp:extent cx="4022460" cy="3095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3960" t="23636" r="49978" b="27023"/>
                    <a:stretch/>
                  </pic:blipFill>
                  <pic:spPr bwMode="auto">
                    <a:xfrm>
                      <a:off x="0" y="0"/>
                      <a:ext cx="4046388" cy="3114040"/>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0B7E56" w:rsidRPr="002F0390" w:rsidRDefault="000B7E56" w:rsidP="00F54677">
      <w:pPr>
        <w:rPr>
          <w:b/>
        </w:rPr>
      </w:pPr>
      <w:r w:rsidRPr="002F0390">
        <w:rPr>
          <w:b/>
        </w:rPr>
        <w:t>Fail case</w:t>
      </w:r>
    </w:p>
    <w:p w:rsidR="0068224A" w:rsidRDefault="000B7E56" w:rsidP="009F0C4F">
      <w:pPr>
        <w:spacing w:after="0" w:line="240" w:lineRule="auto"/>
      </w:pPr>
      <w:r>
        <w:rPr>
          <w:noProof/>
          <w:lang w:eastAsia="en-GB"/>
        </w:rPr>
        <w:drawing>
          <wp:inline distT="0" distB="0" distL="0" distR="0" wp14:anchorId="1D31B86A" wp14:editId="6EF788D2">
            <wp:extent cx="4072454" cy="34099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956" t="24227" r="50311" b="24070"/>
                    <a:stretch/>
                  </pic:blipFill>
                  <pic:spPr bwMode="auto">
                    <a:xfrm>
                      <a:off x="0" y="0"/>
                      <a:ext cx="4106696" cy="3438621"/>
                    </a:xfrm>
                    <a:prstGeom prst="rect">
                      <a:avLst/>
                    </a:prstGeom>
                    <a:ln>
                      <a:noFill/>
                    </a:ln>
                    <a:extLst>
                      <a:ext uri="{53640926-AAD7-44D8-BBD7-CCE9431645EC}">
                        <a14:shadowObscured xmlns:a14="http://schemas.microsoft.com/office/drawing/2010/main"/>
                      </a:ext>
                    </a:extLst>
                  </pic:spPr>
                </pic:pic>
              </a:graphicData>
            </a:graphic>
          </wp:inline>
        </w:drawing>
      </w:r>
    </w:p>
    <w:p w:rsidR="007C50DD" w:rsidRDefault="0068224A" w:rsidP="009F0C4F">
      <w:pPr>
        <w:pStyle w:val="Heading2"/>
        <w:spacing w:before="0" w:line="240" w:lineRule="auto"/>
      </w:pPr>
      <w:r>
        <w:t>Task 2 (a)</w:t>
      </w:r>
      <w:r w:rsidR="004F4988">
        <w:t xml:space="preserve"> – Rough Algorithm</w:t>
      </w:r>
    </w:p>
    <w:p w:rsidR="0068224A" w:rsidRDefault="004F4988" w:rsidP="009F0C4F">
      <w:pPr>
        <w:spacing w:after="0" w:line="240" w:lineRule="auto"/>
      </w:pPr>
      <w:r w:rsidRPr="004F4988">
        <w:rPr>
          <w:noProof/>
          <w:lang w:eastAsia="en-GB"/>
        </w:rPr>
        <w:drawing>
          <wp:inline distT="0" distB="0" distL="0" distR="0">
            <wp:extent cx="5731346" cy="3856007"/>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a:extLst>
                        <a:ext uri="{28A0092B-C50C-407E-A947-70E740481C1C}">
                          <a14:useLocalDpi xmlns:a14="http://schemas.microsoft.com/office/drawing/2010/main" val="0"/>
                        </a:ext>
                      </a:extLst>
                    </a:blip>
                    <a:srcRect b="49710"/>
                    <a:stretch/>
                  </pic:blipFill>
                  <pic:spPr bwMode="auto">
                    <a:xfrm>
                      <a:off x="0" y="0"/>
                      <a:ext cx="5731510" cy="3856117"/>
                    </a:xfrm>
                    <a:prstGeom prst="rect">
                      <a:avLst/>
                    </a:prstGeom>
                    <a:noFill/>
                    <a:ln>
                      <a:noFill/>
                    </a:ln>
                    <a:extLst>
                      <a:ext uri="{53640926-AAD7-44D8-BBD7-CCE9431645EC}">
                        <a14:shadowObscured xmlns:a14="http://schemas.microsoft.com/office/drawing/2010/main"/>
                      </a:ext>
                    </a:extLst>
                  </pic:spPr>
                </pic:pic>
              </a:graphicData>
            </a:graphic>
          </wp:inline>
        </w:drawing>
      </w:r>
    </w:p>
    <w:p w:rsidR="004F4988" w:rsidRDefault="004F4988" w:rsidP="004F4988">
      <w:pPr>
        <w:pStyle w:val="Heading2"/>
        <w:spacing w:before="0" w:line="240" w:lineRule="auto"/>
      </w:pPr>
      <w:r>
        <w:t>Task 2 (a) – Final Algorithm</w:t>
      </w:r>
    </w:p>
    <w:p w:rsidR="004F4988" w:rsidRDefault="00A415F8" w:rsidP="009F0C4F">
      <w:pPr>
        <w:spacing w:after="0" w:line="240" w:lineRule="auto"/>
      </w:pPr>
      <w:r w:rsidRPr="00DE5C73">
        <w:rPr>
          <w:b/>
        </w:rPr>
        <w:t>Algorithm</w:t>
      </w:r>
      <w:r>
        <w:t xml:space="preserve"> </w:t>
      </w:r>
      <w:proofErr w:type="spellStart"/>
      <w:proofErr w:type="gramStart"/>
      <w:r>
        <w:t>isCoverString</w:t>
      </w:r>
      <w:proofErr w:type="spellEnd"/>
      <w:r>
        <w:t>(</w:t>
      </w:r>
      <w:proofErr w:type="spellStart"/>
      <w:proofErr w:type="gramEnd"/>
      <w:r>
        <w:t>StringList</w:t>
      </w:r>
      <w:proofErr w:type="spellEnd"/>
      <w:r>
        <w:t xml:space="preserve">, </w:t>
      </w:r>
      <w:proofErr w:type="spellStart"/>
      <w:r>
        <w:t>CoverString</w:t>
      </w:r>
      <w:proofErr w:type="spellEnd"/>
      <w:r>
        <w:t>)</w:t>
      </w:r>
    </w:p>
    <w:p w:rsidR="00A415F8" w:rsidRDefault="00A415F8" w:rsidP="009F0C4F">
      <w:pPr>
        <w:spacing w:after="0" w:line="240" w:lineRule="auto"/>
      </w:pPr>
      <w:r>
        <w:tab/>
      </w:r>
      <w:r>
        <w:rPr>
          <w:b/>
        </w:rPr>
        <w:t xml:space="preserve">For Each </w:t>
      </w:r>
      <w:r w:rsidRPr="00A415F8">
        <w:t>S</w:t>
      </w:r>
      <w:r>
        <w:t xml:space="preserve">tring in </w:t>
      </w:r>
      <w:proofErr w:type="spellStart"/>
      <w:r>
        <w:t>StringList</w:t>
      </w:r>
      <w:proofErr w:type="spellEnd"/>
    </w:p>
    <w:p w:rsidR="00A415F8" w:rsidRDefault="00A415F8" w:rsidP="009F0C4F">
      <w:pPr>
        <w:spacing w:after="0" w:line="240" w:lineRule="auto"/>
      </w:pPr>
      <w:r>
        <w:tab/>
      </w:r>
      <w:r>
        <w:tab/>
      </w:r>
      <w:proofErr w:type="spellStart"/>
      <w:r>
        <w:t>Int</w:t>
      </w:r>
      <w:proofErr w:type="spellEnd"/>
      <w:r>
        <w:t xml:space="preserve"> a = 0</w:t>
      </w:r>
    </w:p>
    <w:p w:rsidR="00A415F8" w:rsidRDefault="00A415F8" w:rsidP="009F0C4F">
      <w:pPr>
        <w:spacing w:after="0" w:line="240" w:lineRule="auto"/>
      </w:pPr>
      <w:r>
        <w:tab/>
      </w:r>
      <w:r>
        <w:tab/>
        <w:t>Boolean cover = false</w:t>
      </w:r>
    </w:p>
    <w:p w:rsidR="00A415F8" w:rsidRDefault="00A415F8" w:rsidP="009F0C4F">
      <w:pPr>
        <w:spacing w:after="0" w:line="240" w:lineRule="auto"/>
      </w:pPr>
      <w:r>
        <w:tab/>
      </w:r>
      <w:r>
        <w:tab/>
      </w:r>
    </w:p>
    <w:p w:rsidR="00A415F8" w:rsidRDefault="00A415F8" w:rsidP="009F0C4F">
      <w:pPr>
        <w:spacing w:after="0" w:line="240" w:lineRule="auto"/>
      </w:pPr>
      <w:r>
        <w:tab/>
      </w:r>
      <w:r>
        <w:tab/>
      </w:r>
      <w:proofErr w:type="spellStart"/>
      <w:r>
        <w:t>Int</w:t>
      </w:r>
      <w:proofErr w:type="spellEnd"/>
      <w:r>
        <w:t xml:space="preserve"> </w:t>
      </w:r>
      <w:proofErr w:type="spellStart"/>
      <w:r>
        <w:t>i</w:t>
      </w:r>
      <w:proofErr w:type="spellEnd"/>
      <w:r>
        <w:t xml:space="preserve"> = 0</w:t>
      </w:r>
    </w:p>
    <w:p w:rsidR="00A415F8" w:rsidRDefault="00A415F8" w:rsidP="009F0C4F">
      <w:pPr>
        <w:spacing w:after="0" w:line="240" w:lineRule="auto"/>
      </w:pPr>
      <w:r>
        <w:tab/>
      </w:r>
      <w:r>
        <w:tab/>
      </w:r>
      <w:r>
        <w:rPr>
          <w:b/>
        </w:rPr>
        <w:t>For</w:t>
      </w:r>
      <w:r>
        <w:t xml:space="preserve"> each letter in </w:t>
      </w:r>
      <w:proofErr w:type="spellStart"/>
      <w:r>
        <w:t>CoverString</w:t>
      </w:r>
      <w:proofErr w:type="spellEnd"/>
    </w:p>
    <w:p w:rsidR="00A415F8" w:rsidRDefault="00A415F8" w:rsidP="009F0C4F">
      <w:pPr>
        <w:spacing w:after="0" w:line="240" w:lineRule="auto"/>
      </w:pPr>
      <w:r>
        <w:tab/>
      </w:r>
      <w:r>
        <w:tab/>
      </w:r>
      <w:r>
        <w:tab/>
      </w:r>
      <w:r>
        <w:rPr>
          <w:b/>
        </w:rPr>
        <w:t xml:space="preserve">If </w:t>
      </w:r>
      <w:proofErr w:type="gramStart"/>
      <w:r>
        <w:t>String[</w:t>
      </w:r>
      <w:proofErr w:type="gramEnd"/>
      <w:r>
        <w:t xml:space="preserve">a to a+1] := </w:t>
      </w:r>
      <w:proofErr w:type="spellStart"/>
      <w:r>
        <w:t>CoverString</w:t>
      </w:r>
      <w:proofErr w:type="spellEnd"/>
      <w:r>
        <w:t>[I to i+1]</w:t>
      </w:r>
    </w:p>
    <w:p w:rsidR="00A415F8" w:rsidRDefault="00A415F8" w:rsidP="009F0C4F">
      <w:pPr>
        <w:spacing w:after="0" w:line="240" w:lineRule="auto"/>
      </w:pPr>
      <w:r>
        <w:tab/>
      </w:r>
      <w:r>
        <w:tab/>
      </w:r>
      <w:r>
        <w:tab/>
      </w:r>
      <w:r>
        <w:tab/>
      </w:r>
      <w:proofErr w:type="gramStart"/>
      <w:r>
        <w:t>a</w:t>
      </w:r>
      <w:proofErr w:type="gramEnd"/>
      <w:r>
        <w:t>++</w:t>
      </w:r>
    </w:p>
    <w:p w:rsidR="00A415F8" w:rsidRDefault="00A415F8" w:rsidP="009F0C4F">
      <w:pPr>
        <w:spacing w:after="0" w:line="240" w:lineRule="auto"/>
      </w:pPr>
      <w:r>
        <w:tab/>
      </w:r>
      <w:r>
        <w:tab/>
      </w:r>
      <w:r>
        <w:tab/>
      </w:r>
      <w:proofErr w:type="gramStart"/>
      <w:r>
        <w:rPr>
          <w:b/>
        </w:rPr>
        <w:t>if</w:t>
      </w:r>
      <w:proofErr w:type="gramEnd"/>
      <w:r>
        <w:rPr>
          <w:b/>
        </w:rPr>
        <w:t xml:space="preserve"> </w:t>
      </w:r>
      <w:r>
        <w:t xml:space="preserve">a := </w:t>
      </w:r>
      <w:proofErr w:type="spellStart"/>
      <w:r>
        <w:t>String.Length</w:t>
      </w:r>
      <w:proofErr w:type="spellEnd"/>
    </w:p>
    <w:p w:rsidR="00A415F8" w:rsidRDefault="00A415F8" w:rsidP="009F0C4F">
      <w:pPr>
        <w:spacing w:after="0" w:line="240" w:lineRule="auto"/>
      </w:pPr>
      <w:r>
        <w:tab/>
      </w:r>
      <w:r>
        <w:tab/>
      </w:r>
      <w:r>
        <w:tab/>
      </w:r>
      <w:r>
        <w:tab/>
      </w:r>
      <w:proofErr w:type="gramStart"/>
      <w:r>
        <w:t>cover</w:t>
      </w:r>
      <w:proofErr w:type="gramEnd"/>
      <w:r>
        <w:t xml:space="preserve"> = true</w:t>
      </w:r>
    </w:p>
    <w:p w:rsidR="00A415F8" w:rsidRPr="00A415F8" w:rsidRDefault="00A415F8" w:rsidP="009F0C4F">
      <w:pPr>
        <w:spacing w:after="0" w:line="240" w:lineRule="auto"/>
      </w:pPr>
      <w:r>
        <w:tab/>
      </w:r>
      <w:r w:rsidRPr="00A415F8">
        <w:rPr>
          <w:b/>
        </w:rPr>
        <w:t>Return</w:t>
      </w:r>
      <w:r>
        <w:t xml:space="preserve"> cover</w:t>
      </w:r>
    </w:p>
    <w:p w:rsidR="00A415F8" w:rsidRDefault="00A415F8" w:rsidP="009F0C4F">
      <w:pPr>
        <w:spacing w:after="0" w:line="240" w:lineRule="auto"/>
      </w:pPr>
    </w:p>
    <w:p w:rsidR="009F0C4F" w:rsidRDefault="009F0C4F" w:rsidP="009F0C4F">
      <w:pPr>
        <w:spacing w:after="0" w:line="240" w:lineRule="auto"/>
      </w:pPr>
    </w:p>
    <w:p w:rsidR="002A41E6" w:rsidRDefault="002A41E6" w:rsidP="009F0C4F">
      <w:pPr>
        <w:spacing w:after="0" w:line="240" w:lineRule="auto"/>
      </w:pPr>
    </w:p>
    <w:p w:rsidR="002A41E6" w:rsidRDefault="002A41E6" w:rsidP="009F0C4F">
      <w:pPr>
        <w:spacing w:after="0" w:line="240" w:lineRule="auto"/>
      </w:pPr>
    </w:p>
    <w:p w:rsidR="002A41E6" w:rsidRDefault="002A41E6" w:rsidP="009F0C4F">
      <w:pPr>
        <w:spacing w:after="0" w:line="240" w:lineRule="auto"/>
      </w:pPr>
    </w:p>
    <w:p w:rsidR="0068224A" w:rsidRDefault="0068224A" w:rsidP="009F0C4F">
      <w:pPr>
        <w:pStyle w:val="Heading2"/>
        <w:spacing w:before="0" w:line="240" w:lineRule="auto"/>
      </w:pPr>
      <w:r>
        <w:lastRenderedPageBreak/>
        <w:t>Task 2 (b)</w:t>
      </w:r>
    </w:p>
    <w:p w:rsidR="0068224A" w:rsidRDefault="00D03F70" w:rsidP="009F0C4F">
      <w:pPr>
        <w:spacing w:after="0" w:line="240" w:lineRule="auto"/>
      </w:pPr>
      <w:r>
        <w:t>Worst case would be having to search the entire cover string for each string in the list.</w:t>
      </w:r>
    </w:p>
    <w:p w:rsidR="003F1C4B" w:rsidRDefault="003F1C4B" w:rsidP="009F0C4F">
      <w:pPr>
        <w:spacing w:after="0" w:line="240" w:lineRule="auto"/>
      </w:pPr>
      <w:r>
        <w:t>n = cover string</w:t>
      </w:r>
    </w:p>
    <w:p w:rsidR="003F1C4B" w:rsidRDefault="003F1C4B" w:rsidP="009F0C4F">
      <w:pPr>
        <w:spacing w:after="0" w:line="240" w:lineRule="auto"/>
      </w:pPr>
      <w:r>
        <w:t>k = number of strings in list</w:t>
      </w:r>
    </w:p>
    <w:p w:rsidR="00D03F70" w:rsidRDefault="00D03F70" w:rsidP="009F0C4F">
      <w:pPr>
        <w:spacing w:after="0" w:line="240" w:lineRule="auto"/>
      </w:pPr>
      <w:proofErr w:type="gramStart"/>
      <w:r>
        <w:t>O(</w:t>
      </w:r>
      <w:proofErr w:type="spellStart"/>
      <w:proofErr w:type="gramEnd"/>
      <w:r w:rsidR="003F1C4B">
        <w:t>n</w:t>
      </w:r>
      <w:r>
        <w:t>k</w:t>
      </w:r>
      <w:proofErr w:type="spellEnd"/>
      <w:r>
        <w:t>)</w:t>
      </w:r>
    </w:p>
    <w:p w:rsidR="009F0C4F" w:rsidRDefault="009F0C4F" w:rsidP="009F0C4F">
      <w:pPr>
        <w:spacing w:after="0" w:line="240" w:lineRule="auto"/>
      </w:pPr>
    </w:p>
    <w:p w:rsidR="0068224A" w:rsidRPr="0068224A" w:rsidRDefault="0068224A" w:rsidP="009F0C4F">
      <w:pPr>
        <w:pStyle w:val="Heading2"/>
        <w:spacing w:before="0" w:line="240" w:lineRule="auto"/>
      </w:pPr>
      <w:r>
        <w:t>Task 2 (c)</w:t>
      </w:r>
    </w:p>
    <w:p w:rsidR="007C50DD" w:rsidRDefault="00D933CC" w:rsidP="009F0C4F">
      <w:pPr>
        <w:spacing w:after="0" w:line="240" w:lineRule="auto"/>
      </w:pPr>
      <w:r>
        <w:t xml:space="preserve">The best way to generate a worst case instance of my algorithm would be to remove the break statement </w:t>
      </w:r>
      <w:r w:rsidR="002A7FB8">
        <w:t xml:space="preserve">in the main </w:t>
      </w:r>
      <w:proofErr w:type="spellStart"/>
      <w:r w:rsidR="002A7FB8">
        <w:t>isCoverString</w:t>
      </w:r>
      <w:proofErr w:type="spellEnd"/>
      <w:r w:rsidR="002A7FB8">
        <w:t xml:space="preserve"> method</w:t>
      </w:r>
      <w:r>
        <w:t xml:space="preserve">, and then create a method to </w:t>
      </w:r>
      <w:r w:rsidR="004E1C41">
        <w:t>generate</w:t>
      </w:r>
      <w:r>
        <w:t xml:space="preserve"> a cover string that is always correct. </w:t>
      </w:r>
      <w:r w:rsidR="004E1C41">
        <w:t>This way the algorithm will read</w:t>
      </w:r>
      <w:r>
        <w:t xml:space="preserve"> through the entire cover string for every string in the list. And because the cover sting is correct, it will have to check every string.</w:t>
      </w:r>
    </w:p>
    <w:p w:rsidR="009F0C4F" w:rsidRDefault="009F0C4F" w:rsidP="009F0C4F">
      <w:pPr>
        <w:spacing w:after="0" w:line="240" w:lineRule="auto"/>
      </w:pPr>
    </w:p>
    <w:p w:rsidR="009F0C4F" w:rsidRDefault="009F0C4F" w:rsidP="009F0C4F">
      <w:pPr>
        <w:spacing w:after="0" w:line="240" w:lineRule="auto"/>
      </w:pPr>
      <w:r>
        <w:t>Another way to generate a pretty bad, but not worst, case for my algorithm would be to generate the cover string by concatenating all of the strings in the list, excluding the last letters, then put all of the last letters at the end of the cover string. This way would not require any code being commented out like the one above, but it will not create an absolute worst case.</w:t>
      </w:r>
    </w:p>
    <w:p w:rsidR="00027992" w:rsidRDefault="00027992" w:rsidP="009F0C4F">
      <w:pPr>
        <w:spacing w:after="0" w:line="240" w:lineRule="auto"/>
      </w:pPr>
    </w:p>
    <w:p w:rsidR="00CB7586" w:rsidRDefault="0068224A" w:rsidP="009F0C4F">
      <w:pPr>
        <w:pStyle w:val="Heading2"/>
        <w:spacing w:before="0" w:line="240" w:lineRule="auto"/>
      </w:pPr>
      <w:r>
        <w:t>Task 2 (d)</w:t>
      </w:r>
    </w:p>
    <w:p w:rsidR="00D03F70" w:rsidRDefault="00D03F70" w:rsidP="009F0C4F">
      <w:pPr>
        <w:spacing w:after="0" w:line="240" w:lineRule="auto"/>
      </w:pPr>
      <w:r>
        <w:t>Ran for 2^1 up to 2^</w:t>
      </w:r>
      <w:r w:rsidR="009F0C4F">
        <w:t>20</w:t>
      </w:r>
      <w:r w:rsidR="00CC3761">
        <w:t>, and m = 4, 8 &amp; 16</w:t>
      </w:r>
      <w:r w:rsidR="00027992">
        <w:t>.</w:t>
      </w:r>
    </w:p>
    <w:p w:rsidR="00027992" w:rsidRDefault="00027992" w:rsidP="009F0C4F">
      <w:pPr>
        <w:spacing w:after="0" w:line="240" w:lineRule="auto"/>
      </w:pPr>
      <w:r>
        <w:t xml:space="preserve">As the timing results below show, </w:t>
      </w:r>
      <w:r w:rsidR="00282AC8">
        <w:t xml:space="preserve">when the size of k increases the time it takes the algorithm to check the cover string increases by around x3, up to 2^12, then it increases to around x4 the time to complete. Then as the size m (string length) increases, the time roughly doubles </w:t>
      </w:r>
      <w:r w:rsidR="00CC3761">
        <w:t>from</w:t>
      </w:r>
      <w:r w:rsidR="00282AC8">
        <w:t xml:space="preserve"> the test before.</w:t>
      </w:r>
    </w:p>
    <w:p w:rsidR="00C43474" w:rsidRDefault="00C43474" w:rsidP="00C43474">
      <w:pPr>
        <w:spacing w:after="0" w:line="240" w:lineRule="auto"/>
      </w:pPr>
    </w:p>
    <w:p w:rsidR="00C43474" w:rsidRDefault="00C43474" w:rsidP="00C43474">
      <w:pPr>
        <w:spacing w:after="0" w:line="240" w:lineRule="auto"/>
      </w:pPr>
      <w:r>
        <w:t>String Length = 4</w:t>
      </w:r>
    </w:p>
    <w:tbl>
      <w:tblPr>
        <w:tblStyle w:val="TableGrid"/>
        <w:tblW w:w="0" w:type="auto"/>
        <w:tblLook w:val="04A0" w:firstRow="1" w:lastRow="0" w:firstColumn="1" w:lastColumn="0" w:noHBand="0" w:noVBand="1"/>
      </w:tblPr>
      <w:tblGrid>
        <w:gridCol w:w="1107"/>
        <w:gridCol w:w="1346"/>
        <w:gridCol w:w="1862"/>
        <w:gridCol w:w="1890"/>
      </w:tblGrid>
      <w:tr w:rsidR="00C43474" w:rsidRPr="00C43474" w:rsidTr="000B0A64">
        <w:tc>
          <w:tcPr>
            <w:tcW w:w="1107" w:type="dxa"/>
          </w:tcPr>
          <w:p w:rsidR="00C43474" w:rsidRPr="000B0A64" w:rsidRDefault="00C43474" w:rsidP="00A03DB9">
            <w:pPr>
              <w:rPr>
                <w:b/>
              </w:rPr>
            </w:pPr>
            <w:r w:rsidRPr="000B0A64">
              <w:rPr>
                <w:b/>
              </w:rPr>
              <w:t>length</w:t>
            </w:r>
          </w:p>
        </w:tc>
        <w:tc>
          <w:tcPr>
            <w:tcW w:w="1346" w:type="dxa"/>
          </w:tcPr>
          <w:p w:rsidR="00C43474" w:rsidRPr="000B0A64" w:rsidRDefault="00C43474" w:rsidP="00A03DB9">
            <w:pPr>
              <w:rPr>
                <w:b/>
              </w:rPr>
            </w:pPr>
            <w:r w:rsidRPr="000B0A64">
              <w:rPr>
                <w:b/>
              </w:rPr>
              <w:t>Repetitions</w:t>
            </w:r>
          </w:p>
        </w:tc>
        <w:tc>
          <w:tcPr>
            <w:tcW w:w="1862" w:type="dxa"/>
          </w:tcPr>
          <w:p w:rsidR="00C43474" w:rsidRPr="000B0A64" w:rsidRDefault="00C43474" w:rsidP="00A03DB9">
            <w:pPr>
              <w:rPr>
                <w:b/>
              </w:rPr>
            </w:pPr>
            <w:proofErr w:type="spellStart"/>
            <w:r w:rsidRPr="000B0A64">
              <w:rPr>
                <w:b/>
              </w:rPr>
              <w:t>elapsedTime</w:t>
            </w:r>
            <w:proofErr w:type="spellEnd"/>
          </w:p>
        </w:tc>
        <w:tc>
          <w:tcPr>
            <w:tcW w:w="1890" w:type="dxa"/>
          </w:tcPr>
          <w:p w:rsidR="00C43474" w:rsidRPr="000B0A64" w:rsidRDefault="00C43474" w:rsidP="00A03DB9">
            <w:pPr>
              <w:rPr>
                <w:b/>
              </w:rPr>
            </w:pPr>
            <w:proofErr w:type="spellStart"/>
            <w:r w:rsidRPr="000B0A64">
              <w:rPr>
                <w:b/>
              </w:rPr>
              <w:t>timePerSearch</w:t>
            </w:r>
            <w:proofErr w:type="spellEnd"/>
          </w:p>
        </w:tc>
      </w:tr>
      <w:tr w:rsidR="00C43474" w:rsidRPr="00C43474" w:rsidTr="000B0A64">
        <w:tc>
          <w:tcPr>
            <w:tcW w:w="1107" w:type="dxa"/>
          </w:tcPr>
          <w:p w:rsidR="00C43474" w:rsidRPr="00C43474" w:rsidRDefault="00C43474" w:rsidP="00A03DB9">
            <w:r w:rsidRPr="00C43474">
              <w:t xml:space="preserve">    2</w:t>
            </w:r>
          </w:p>
        </w:tc>
        <w:tc>
          <w:tcPr>
            <w:tcW w:w="1346" w:type="dxa"/>
          </w:tcPr>
          <w:p w:rsidR="00C43474" w:rsidRPr="00C43474" w:rsidRDefault="00C43474" w:rsidP="00A03DB9">
            <w:r w:rsidRPr="00C43474">
              <w:t xml:space="preserve">   1099962</w:t>
            </w:r>
          </w:p>
        </w:tc>
        <w:tc>
          <w:tcPr>
            <w:tcW w:w="1862" w:type="dxa"/>
          </w:tcPr>
          <w:p w:rsidR="00C43474" w:rsidRPr="00C43474" w:rsidRDefault="00C43474" w:rsidP="00A03DB9">
            <w:r w:rsidRPr="00C43474">
              <w:t xml:space="preserve">  1000000604</w:t>
            </w:r>
          </w:p>
        </w:tc>
        <w:tc>
          <w:tcPr>
            <w:tcW w:w="1890" w:type="dxa"/>
          </w:tcPr>
          <w:p w:rsidR="00C43474" w:rsidRPr="00C43474" w:rsidRDefault="00C43474" w:rsidP="00A03DB9">
            <w:r w:rsidRPr="00C43474">
              <w:t xml:space="preserve">          909</w:t>
            </w:r>
          </w:p>
        </w:tc>
      </w:tr>
      <w:tr w:rsidR="00C43474" w:rsidRPr="00C43474" w:rsidTr="000B0A64">
        <w:tc>
          <w:tcPr>
            <w:tcW w:w="1107" w:type="dxa"/>
          </w:tcPr>
          <w:p w:rsidR="00C43474" w:rsidRPr="00C43474" w:rsidRDefault="00C43474" w:rsidP="00A03DB9">
            <w:r w:rsidRPr="00C43474">
              <w:t xml:space="preserve">    4</w:t>
            </w:r>
          </w:p>
        </w:tc>
        <w:tc>
          <w:tcPr>
            <w:tcW w:w="1346" w:type="dxa"/>
          </w:tcPr>
          <w:p w:rsidR="00C43474" w:rsidRPr="00C43474" w:rsidRDefault="00C43474" w:rsidP="00A03DB9">
            <w:r w:rsidRPr="00C43474">
              <w:t xml:space="preserve">    441502</w:t>
            </w:r>
          </w:p>
        </w:tc>
        <w:tc>
          <w:tcPr>
            <w:tcW w:w="1862" w:type="dxa"/>
          </w:tcPr>
          <w:p w:rsidR="00C43474" w:rsidRPr="00C43474" w:rsidRDefault="00C43474" w:rsidP="00A03DB9">
            <w:r w:rsidRPr="00C43474">
              <w:t xml:space="preserve">  1000000302</w:t>
            </w:r>
          </w:p>
        </w:tc>
        <w:tc>
          <w:tcPr>
            <w:tcW w:w="1890" w:type="dxa"/>
          </w:tcPr>
          <w:p w:rsidR="00C43474" w:rsidRPr="00C43474" w:rsidRDefault="00C43474" w:rsidP="00A03DB9">
            <w:r w:rsidRPr="00C43474">
              <w:t xml:space="preserve">         2265</w:t>
            </w:r>
          </w:p>
        </w:tc>
      </w:tr>
      <w:tr w:rsidR="00C43474" w:rsidRPr="00C43474" w:rsidTr="000B0A64">
        <w:tc>
          <w:tcPr>
            <w:tcW w:w="1107" w:type="dxa"/>
          </w:tcPr>
          <w:p w:rsidR="00C43474" w:rsidRPr="00C43474" w:rsidRDefault="00C43474" w:rsidP="00A03DB9">
            <w:r w:rsidRPr="00C43474">
              <w:t xml:space="preserve">    8</w:t>
            </w:r>
          </w:p>
        </w:tc>
        <w:tc>
          <w:tcPr>
            <w:tcW w:w="1346" w:type="dxa"/>
          </w:tcPr>
          <w:p w:rsidR="00C43474" w:rsidRPr="00C43474" w:rsidRDefault="00C43474" w:rsidP="00A03DB9">
            <w:r w:rsidRPr="00C43474">
              <w:t xml:space="preserve">    139241</w:t>
            </w:r>
          </w:p>
        </w:tc>
        <w:tc>
          <w:tcPr>
            <w:tcW w:w="1862" w:type="dxa"/>
          </w:tcPr>
          <w:p w:rsidR="00C43474" w:rsidRPr="00C43474" w:rsidRDefault="00C43474" w:rsidP="00A03DB9">
            <w:r w:rsidRPr="00C43474">
              <w:t xml:space="preserve">  1000005735</w:t>
            </w:r>
          </w:p>
        </w:tc>
        <w:tc>
          <w:tcPr>
            <w:tcW w:w="1890" w:type="dxa"/>
          </w:tcPr>
          <w:p w:rsidR="00C43474" w:rsidRPr="00C43474" w:rsidRDefault="00C43474" w:rsidP="00A03DB9">
            <w:r w:rsidRPr="00C43474">
              <w:t xml:space="preserve">         7182</w:t>
            </w:r>
          </w:p>
        </w:tc>
      </w:tr>
      <w:tr w:rsidR="00C43474" w:rsidRPr="00C43474" w:rsidTr="000B0A64">
        <w:tc>
          <w:tcPr>
            <w:tcW w:w="1107" w:type="dxa"/>
          </w:tcPr>
          <w:p w:rsidR="00C43474" w:rsidRPr="00C43474" w:rsidRDefault="00C43474" w:rsidP="00A03DB9">
            <w:r w:rsidRPr="00C43474">
              <w:t xml:space="preserve">   16</w:t>
            </w:r>
          </w:p>
        </w:tc>
        <w:tc>
          <w:tcPr>
            <w:tcW w:w="1346" w:type="dxa"/>
          </w:tcPr>
          <w:p w:rsidR="00C43474" w:rsidRPr="00C43474" w:rsidRDefault="00C43474" w:rsidP="00A03DB9">
            <w:r w:rsidRPr="00C43474">
              <w:t xml:space="preserve">     44974</w:t>
            </w:r>
          </w:p>
        </w:tc>
        <w:tc>
          <w:tcPr>
            <w:tcW w:w="1862" w:type="dxa"/>
          </w:tcPr>
          <w:p w:rsidR="00C43474" w:rsidRPr="00C43474" w:rsidRDefault="00C43474" w:rsidP="00A03DB9">
            <w:r w:rsidRPr="00C43474">
              <w:t xml:space="preserve">  1000000302</w:t>
            </w:r>
          </w:p>
        </w:tc>
        <w:tc>
          <w:tcPr>
            <w:tcW w:w="1890" w:type="dxa"/>
          </w:tcPr>
          <w:p w:rsidR="00C43474" w:rsidRPr="00C43474" w:rsidRDefault="00C43474" w:rsidP="00A03DB9">
            <w:r w:rsidRPr="00C43474">
              <w:t xml:space="preserve">        22235</w:t>
            </w:r>
          </w:p>
        </w:tc>
      </w:tr>
      <w:tr w:rsidR="00C43474" w:rsidRPr="00C43474" w:rsidTr="000B0A64">
        <w:tc>
          <w:tcPr>
            <w:tcW w:w="1107" w:type="dxa"/>
          </w:tcPr>
          <w:p w:rsidR="00C43474" w:rsidRPr="00C43474" w:rsidRDefault="00C43474" w:rsidP="00A03DB9">
            <w:r w:rsidRPr="00C43474">
              <w:t xml:space="preserve">   32</w:t>
            </w:r>
          </w:p>
        </w:tc>
        <w:tc>
          <w:tcPr>
            <w:tcW w:w="1346" w:type="dxa"/>
          </w:tcPr>
          <w:p w:rsidR="00C43474" w:rsidRPr="00C43474" w:rsidRDefault="00C43474" w:rsidP="00A03DB9">
            <w:r w:rsidRPr="00C43474">
              <w:t xml:space="preserve">     16215</w:t>
            </w:r>
          </w:p>
        </w:tc>
        <w:tc>
          <w:tcPr>
            <w:tcW w:w="1862" w:type="dxa"/>
          </w:tcPr>
          <w:p w:rsidR="00C43474" w:rsidRPr="00C43474" w:rsidRDefault="00C43474" w:rsidP="00A03DB9">
            <w:r w:rsidRPr="00C43474">
              <w:t xml:space="preserve">  1000009962</w:t>
            </w:r>
          </w:p>
        </w:tc>
        <w:tc>
          <w:tcPr>
            <w:tcW w:w="1890" w:type="dxa"/>
          </w:tcPr>
          <w:p w:rsidR="00C43474" w:rsidRPr="00C43474" w:rsidRDefault="00C43474" w:rsidP="00A03DB9">
            <w:r w:rsidRPr="00C43474">
              <w:t xml:space="preserve">        61672</w:t>
            </w:r>
          </w:p>
        </w:tc>
      </w:tr>
      <w:tr w:rsidR="00C43474" w:rsidRPr="00C43474" w:rsidTr="000B0A64">
        <w:tc>
          <w:tcPr>
            <w:tcW w:w="1107" w:type="dxa"/>
          </w:tcPr>
          <w:p w:rsidR="00C43474" w:rsidRPr="00C43474" w:rsidRDefault="00C43474" w:rsidP="00A03DB9">
            <w:r w:rsidRPr="00C43474">
              <w:t xml:space="preserve">   64</w:t>
            </w:r>
          </w:p>
        </w:tc>
        <w:tc>
          <w:tcPr>
            <w:tcW w:w="1346" w:type="dxa"/>
          </w:tcPr>
          <w:p w:rsidR="00C43474" w:rsidRPr="00C43474" w:rsidRDefault="00C43474" w:rsidP="00A03DB9">
            <w:r w:rsidRPr="00C43474">
              <w:t xml:space="preserve">      6336</w:t>
            </w:r>
          </w:p>
        </w:tc>
        <w:tc>
          <w:tcPr>
            <w:tcW w:w="1862" w:type="dxa"/>
          </w:tcPr>
          <w:p w:rsidR="00C43474" w:rsidRPr="00C43474" w:rsidRDefault="00C43474" w:rsidP="00A03DB9">
            <w:r w:rsidRPr="00C43474">
              <w:t xml:space="preserve">  1000006339</w:t>
            </w:r>
          </w:p>
        </w:tc>
        <w:tc>
          <w:tcPr>
            <w:tcW w:w="1890" w:type="dxa"/>
          </w:tcPr>
          <w:p w:rsidR="00C43474" w:rsidRPr="00C43474" w:rsidRDefault="00C43474" w:rsidP="00A03DB9">
            <w:r w:rsidRPr="00C43474">
              <w:t xml:space="preserve">       157829</w:t>
            </w:r>
          </w:p>
        </w:tc>
      </w:tr>
      <w:tr w:rsidR="00C43474" w:rsidRPr="00C43474" w:rsidTr="000B0A64">
        <w:tc>
          <w:tcPr>
            <w:tcW w:w="1107" w:type="dxa"/>
          </w:tcPr>
          <w:p w:rsidR="00C43474" w:rsidRPr="00C43474" w:rsidRDefault="00C43474" w:rsidP="00A03DB9">
            <w:r w:rsidRPr="00C43474">
              <w:t xml:space="preserve">  128</w:t>
            </w:r>
          </w:p>
        </w:tc>
        <w:tc>
          <w:tcPr>
            <w:tcW w:w="1346" w:type="dxa"/>
          </w:tcPr>
          <w:p w:rsidR="00C43474" w:rsidRPr="00C43474" w:rsidRDefault="00C43474" w:rsidP="00A03DB9">
            <w:r w:rsidRPr="00C43474">
              <w:t xml:space="preserve">      2654</w:t>
            </w:r>
          </w:p>
        </w:tc>
        <w:tc>
          <w:tcPr>
            <w:tcW w:w="1862" w:type="dxa"/>
          </w:tcPr>
          <w:p w:rsidR="00C43474" w:rsidRPr="00C43474" w:rsidRDefault="00C43474" w:rsidP="00A03DB9">
            <w:r w:rsidRPr="00C43474">
              <w:t xml:space="preserve">  1000223990</w:t>
            </w:r>
          </w:p>
        </w:tc>
        <w:tc>
          <w:tcPr>
            <w:tcW w:w="1890" w:type="dxa"/>
          </w:tcPr>
          <w:p w:rsidR="00C43474" w:rsidRPr="00C43474" w:rsidRDefault="00C43474" w:rsidP="00A03DB9">
            <w:r w:rsidRPr="00C43474">
              <w:t xml:space="preserve">       376874</w:t>
            </w:r>
          </w:p>
        </w:tc>
      </w:tr>
      <w:tr w:rsidR="00C43474" w:rsidRPr="00C43474" w:rsidTr="000B0A64">
        <w:tc>
          <w:tcPr>
            <w:tcW w:w="1107" w:type="dxa"/>
          </w:tcPr>
          <w:p w:rsidR="00C43474" w:rsidRPr="00C43474" w:rsidRDefault="00C43474" w:rsidP="00A03DB9">
            <w:r w:rsidRPr="00C43474">
              <w:t xml:space="preserve">  256</w:t>
            </w:r>
          </w:p>
        </w:tc>
        <w:tc>
          <w:tcPr>
            <w:tcW w:w="1346" w:type="dxa"/>
          </w:tcPr>
          <w:p w:rsidR="00C43474" w:rsidRPr="00C43474" w:rsidRDefault="00C43474" w:rsidP="00A03DB9">
            <w:r w:rsidRPr="00C43474">
              <w:t xml:space="preserve">      1175</w:t>
            </w:r>
          </w:p>
        </w:tc>
        <w:tc>
          <w:tcPr>
            <w:tcW w:w="1862" w:type="dxa"/>
          </w:tcPr>
          <w:p w:rsidR="00C43474" w:rsidRPr="00C43474" w:rsidRDefault="00C43474" w:rsidP="00A03DB9">
            <w:r w:rsidRPr="00C43474">
              <w:t xml:space="preserve">  1000521939</w:t>
            </w:r>
          </w:p>
        </w:tc>
        <w:tc>
          <w:tcPr>
            <w:tcW w:w="1890" w:type="dxa"/>
          </w:tcPr>
          <w:p w:rsidR="00C43474" w:rsidRPr="00C43474" w:rsidRDefault="00C43474" w:rsidP="00A03DB9">
            <w:r w:rsidRPr="00C43474">
              <w:t xml:space="preserve">       851508</w:t>
            </w:r>
          </w:p>
        </w:tc>
      </w:tr>
      <w:tr w:rsidR="00C43474" w:rsidRPr="00C43474" w:rsidTr="000B0A64">
        <w:tc>
          <w:tcPr>
            <w:tcW w:w="1107" w:type="dxa"/>
          </w:tcPr>
          <w:p w:rsidR="00C43474" w:rsidRPr="00C43474" w:rsidRDefault="00C43474" w:rsidP="00A03DB9">
            <w:r w:rsidRPr="00C43474">
              <w:t xml:space="preserve">  512</w:t>
            </w:r>
          </w:p>
        </w:tc>
        <w:tc>
          <w:tcPr>
            <w:tcW w:w="1346" w:type="dxa"/>
          </w:tcPr>
          <w:p w:rsidR="00C43474" w:rsidRPr="00C43474" w:rsidRDefault="00C43474" w:rsidP="00A03DB9">
            <w:r w:rsidRPr="00C43474">
              <w:t xml:space="preserve">       516</w:t>
            </w:r>
          </w:p>
        </w:tc>
        <w:tc>
          <w:tcPr>
            <w:tcW w:w="1862" w:type="dxa"/>
          </w:tcPr>
          <w:p w:rsidR="00C43474" w:rsidRPr="00C43474" w:rsidRDefault="00C43474" w:rsidP="00A03DB9">
            <w:r w:rsidRPr="00C43474">
              <w:t xml:space="preserve">  1001168552</w:t>
            </w:r>
          </w:p>
        </w:tc>
        <w:tc>
          <w:tcPr>
            <w:tcW w:w="1890" w:type="dxa"/>
          </w:tcPr>
          <w:p w:rsidR="00C43474" w:rsidRPr="00C43474" w:rsidRDefault="00C43474" w:rsidP="00A03DB9">
            <w:r w:rsidRPr="00C43474">
              <w:t xml:space="preserve">      1940249</w:t>
            </w:r>
          </w:p>
        </w:tc>
      </w:tr>
      <w:tr w:rsidR="00C43474" w:rsidRPr="00C43474" w:rsidTr="000B0A64">
        <w:tc>
          <w:tcPr>
            <w:tcW w:w="1107" w:type="dxa"/>
          </w:tcPr>
          <w:p w:rsidR="00C43474" w:rsidRPr="00C43474" w:rsidRDefault="00C43474" w:rsidP="00A03DB9">
            <w:r w:rsidRPr="00C43474">
              <w:t xml:space="preserve"> 1024</w:t>
            </w:r>
          </w:p>
        </w:tc>
        <w:tc>
          <w:tcPr>
            <w:tcW w:w="1346" w:type="dxa"/>
          </w:tcPr>
          <w:p w:rsidR="00C43474" w:rsidRPr="00C43474" w:rsidRDefault="00C43474" w:rsidP="00A03DB9">
            <w:r w:rsidRPr="00C43474">
              <w:t xml:space="preserve">       203</w:t>
            </w:r>
          </w:p>
        </w:tc>
        <w:tc>
          <w:tcPr>
            <w:tcW w:w="1862" w:type="dxa"/>
          </w:tcPr>
          <w:p w:rsidR="00C43474" w:rsidRPr="00C43474" w:rsidRDefault="00C43474" w:rsidP="00A03DB9">
            <w:r w:rsidRPr="00C43474">
              <w:t xml:space="preserve">  1000921620</w:t>
            </w:r>
          </w:p>
        </w:tc>
        <w:tc>
          <w:tcPr>
            <w:tcW w:w="1890" w:type="dxa"/>
          </w:tcPr>
          <w:p w:rsidR="00C43474" w:rsidRPr="00C43474" w:rsidRDefault="00C43474" w:rsidP="00A03DB9">
            <w:r w:rsidRPr="00C43474">
              <w:t xml:space="preserve">      4930648</w:t>
            </w:r>
          </w:p>
        </w:tc>
      </w:tr>
      <w:tr w:rsidR="00C43474" w:rsidRPr="00C43474" w:rsidTr="000B0A64">
        <w:tc>
          <w:tcPr>
            <w:tcW w:w="1107" w:type="dxa"/>
          </w:tcPr>
          <w:p w:rsidR="00C43474" w:rsidRPr="00C43474" w:rsidRDefault="00C43474" w:rsidP="00A03DB9">
            <w:r w:rsidRPr="00C43474">
              <w:t xml:space="preserve"> 2048</w:t>
            </w:r>
          </w:p>
        </w:tc>
        <w:tc>
          <w:tcPr>
            <w:tcW w:w="1346" w:type="dxa"/>
          </w:tcPr>
          <w:p w:rsidR="00C43474" w:rsidRPr="00C43474" w:rsidRDefault="00C43474" w:rsidP="00A03DB9">
            <w:r w:rsidRPr="00C43474">
              <w:t xml:space="preserve">        73</w:t>
            </w:r>
          </w:p>
        </w:tc>
        <w:tc>
          <w:tcPr>
            <w:tcW w:w="1862" w:type="dxa"/>
          </w:tcPr>
          <w:p w:rsidR="00C43474" w:rsidRPr="00C43474" w:rsidRDefault="00C43474" w:rsidP="00A03DB9">
            <w:r w:rsidRPr="00C43474">
              <w:t xml:space="preserve">  1006765587</w:t>
            </w:r>
          </w:p>
        </w:tc>
        <w:tc>
          <w:tcPr>
            <w:tcW w:w="1890" w:type="dxa"/>
          </w:tcPr>
          <w:p w:rsidR="00C43474" w:rsidRPr="00C43474" w:rsidRDefault="00C43474" w:rsidP="00A03DB9">
            <w:r w:rsidRPr="00C43474">
              <w:t xml:space="preserve">     13791309</w:t>
            </w:r>
          </w:p>
        </w:tc>
      </w:tr>
      <w:tr w:rsidR="00C43474" w:rsidRPr="00C43474" w:rsidTr="000B0A64">
        <w:tc>
          <w:tcPr>
            <w:tcW w:w="1107" w:type="dxa"/>
          </w:tcPr>
          <w:p w:rsidR="00C43474" w:rsidRPr="00C43474" w:rsidRDefault="00C43474" w:rsidP="00A03DB9">
            <w:r w:rsidRPr="00C43474">
              <w:t xml:space="preserve"> 4096</w:t>
            </w:r>
          </w:p>
        </w:tc>
        <w:tc>
          <w:tcPr>
            <w:tcW w:w="1346" w:type="dxa"/>
          </w:tcPr>
          <w:p w:rsidR="00C43474" w:rsidRPr="00C43474" w:rsidRDefault="00C43474" w:rsidP="00A03DB9">
            <w:r w:rsidRPr="00C43474">
              <w:t xml:space="preserve">        25</w:t>
            </w:r>
          </w:p>
        </w:tc>
        <w:tc>
          <w:tcPr>
            <w:tcW w:w="1862" w:type="dxa"/>
          </w:tcPr>
          <w:p w:rsidR="00C43474" w:rsidRPr="00C43474" w:rsidRDefault="00C43474" w:rsidP="00A03DB9">
            <w:r w:rsidRPr="00C43474">
              <w:t xml:space="preserve">  1019456646</w:t>
            </w:r>
          </w:p>
        </w:tc>
        <w:tc>
          <w:tcPr>
            <w:tcW w:w="1890" w:type="dxa"/>
          </w:tcPr>
          <w:p w:rsidR="00C43474" w:rsidRPr="00C43474" w:rsidRDefault="00C43474" w:rsidP="00A03DB9">
            <w:r w:rsidRPr="00C43474">
              <w:t xml:space="preserve">     40778266</w:t>
            </w:r>
          </w:p>
        </w:tc>
      </w:tr>
      <w:tr w:rsidR="00C43474" w:rsidRPr="00C43474" w:rsidTr="000B0A64">
        <w:tc>
          <w:tcPr>
            <w:tcW w:w="1107" w:type="dxa"/>
          </w:tcPr>
          <w:p w:rsidR="00C43474" w:rsidRPr="00C43474" w:rsidRDefault="00C43474" w:rsidP="00A03DB9">
            <w:r w:rsidRPr="00C43474">
              <w:t xml:space="preserve"> 8192</w:t>
            </w:r>
          </w:p>
        </w:tc>
        <w:tc>
          <w:tcPr>
            <w:tcW w:w="1346" w:type="dxa"/>
          </w:tcPr>
          <w:p w:rsidR="00C43474" w:rsidRPr="00C43474" w:rsidRDefault="00C43474" w:rsidP="00A03DB9">
            <w:r w:rsidRPr="00C43474">
              <w:t xml:space="preserve">         8</w:t>
            </w:r>
          </w:p>
        </w:tc>
        <w:tc>
          <w:tcPr>
            <w:tcW w:w="1862" w:type="dxa"/>
          </w:tcPr>
          <w:p w:rsidR="00C43474" w:rsidRPr="00C43474" w:rsidRDefault="00C43474" w:rsidP="00A03DB9">
            <w:r w:rsidRPr="00C43474">
              <w:t xml:space="preserve">  1105751684</w:t>
            </w:r>
          </w:p>
        </w:tc>
        <w:tc>
          <w:tcPr>
            <w:tcW w:w="1890" w:type="dxa"/>
          </w:tcPr>
          <w:p w:rsidR="00C43474" w:rsidRPr="00C43474" w:rsidRDefault="00C43474" w:rsidP="00A03DB9">
            <w:r w:rsidRPr="00C43474">
              <w:t xml:space="preserve">    138218961</w:t>
            </w:r>
          </w:p>
        </w:tc>
      </w:tr>
      <w:tr w:rsidR="00C43474" w:rsidRPr="00C43474" w:rsidTr="000B0A64">
        <w:tc>
          <w:tcPr>
            <w:tcW w:w="1107" w:type="dxa"/>
          </w:tcPr>
          <w:p w:rsidR="00C43474" w:rsidRPr="00C43474" w:rsidRDefault="00C43474" w:rsidP="00A03DB9">
            <w:r w:rsidRPr="00C43474">
              <w:t>16384</w:t>
            </w:r>
          </w:p>
        </w:tc>
        <w:tc>
          <w:tcPr>
            <w:tcW w:w="1346" w:type="dxa"/>
          </w:tcPr>
          <w:p w:rsidR="00C43474" w:rsidRPr="00C43474" w:rsidRDefault="00C43474" w:rsidP="00A03DB9">
            <w:r w:rsidRPr="00C43474">
              <w:t xml:space="preserve">         2</w:t>
            </w:r>
          </w:p>
        </w:tc>
        <w:tc>
          <w:tcPr>
            <w:tcW w:w="1862" w:type="dxa"/>
          </w:tcPr>
          <w:p w:rsidR="00C43474" w:rsidRPr="00C43474" w:rsidRDefault="00C43474" w:rsidP="00A03DB9">
            <w:r w:rsidRPr="00C43474">
              <w:t xml:space="preserve">  1015742999</w:t>
            </w:r>
          </w:p>
        </w:tc>
        <w:tc>
          <w:tcPr>
            <w:tcW w:w="1890" w:type="dxa"/>
          </w:tcPr>
          <w:p w:rsidR="00C43474" w:rsidRPr="00C43474" w:rsidRDefault="00C43474" w:rsidP="00A03DB9">
            <w:r w:rsidRPr="00C43474">
              <w:t xml:space="preserve">    507871500</w:t>
            </w:r>
          </w:p>
        </w:tc>
      </w:tr>
      <w:tr w:rsidR="00C43474" w:rsidRPr="00C43474" w:rsidTr="000B0A64">
        <w:tc>
          <w:tcPr>
            <w:tcW w:w="1107" w:type="dxa"/>
          </w:tcPr>
          <w:p w:rsidR="00C43474" w:rsidRPr="00C43474" w:rsidRDefault="00C43474" w:rsidP="00A03DB9">
            <w:r w:rsidRPr="00C43474">
              <w:t>32768</w:t>
            </w:r>
          </w:p>
        </w:tc>
        <w:tc>
          <w:tcPr>
            <w:tcW w:w="1346" w:type="dxa"/>
          </w:tcPr>
          <w:p w:rsidR="00C43474" w:rsidRPr="00C43474" w:rsidRDefault="00C43474" w:rsidP="00A03DB9">
            <w:r w:rsidRPr="00C43474">
              <w:t xml:space="preserve">         1</w:t>
            </w:r>
          </w:p>
        </w:tc>
        <w:tc>
          <w:tcPr>
            <w:tcW w:w="1862" w:type="dxa"/>
          </w:tcPr>
          <w:p w:rsidR="00C43474" w:rsidRPr="00C43474" w:rsidRDefault="00C43474" w:rsidP="00A03DB9">
            <w:r w:rsidRPr="00C43474">
              <w:t xml:space="preserve">  2097879430</w:t>
            </w:r>
          </w:p>
        </w:tc>
        <w:tc>
          <w:tcPr>
            <w:tcW w:w="1890" w:type="dxa"/>
          </w:tcPr>
          <w:p w:rsidR="00C43474" w:rsidRPr="00C43474" w:rsidRDefault="00C43474" w:rsidP="00A03DB9">
            <w:r w:rsidRPr="00C43474">
              <w:t xml:space="preserve">   2097879430</w:t>
            </w:r>
          </w:p>
        </w:tc>
      </w:tr>
      <w:tr w:rsidR="00C43474" w:rsidRPr="00C43474" w:rsidTr="000B0A64">
        <w:tc>
          <w:tcPr>
            <w:tcW w:w="1107" w:type="dxa"/>
          </w:tcPr>
          <w:p w:rsidR="00C43474" w:rsidRPr="00C43474" w:rsidRDefault="00C43474" w:rsidP="00A03DB9">
            <w:r w:rsidRPr="00C43474">
              <w:t>65536</w:t>
            </w:r>
          </w:p>
        </w:tc>
        <w:tc>
          <w:tcPr>
            <w:tcW w:w="1346" w:type="dxa"/>
          </w:tcPr>
          <w:p w:rsidR="00C43474" w:rsidRPr="00C43474" w:rsidRDefault="00C43474" w:rsidP="00A03DB9">
            <w:r w:rsidRPr="00C43474">
              <w:t xml:space="preserve">         1</w:t>
            </w:r>
          </w:p>
        </w:tc>
        <w:tc>
          <w:tcPr>
            <w:tcW w:w="1862" w:type="dxa"/>
          </w:tcPr>
          <w:p w:rsidR="00C43474" w:rsidRPr="00C43474" w:rsidRDefault="00C43474" w:rsidP="00A03DB9">
            <w:r w:rsidRPr="00C43474">
              <w:t xml:space="preserve">  8102252670</w:t>
            </w:r>
          </w:p>
        </w:tc>
        <w:tc>
          <w:tcPr>
            <w:tcW w:w="1890" w:type="dxa"/>
          </w:tcPr>
          <w:p w:rsidR="00C43474" w:rsidRPr="00C43474" w:rsidRDefault="00C43474" w:rsidP="00A03DB9">
            <w:r w:rsidRPr="00C43474">
              <w:t xml:space="preserve">   8102252670</w:t>
            </w:r>
          </w:p>
        </w:tc>
      </w:tr>
      <w:tr w:rsidR="00C43474" w:rsidRPr="00C43474" w:rsidTr="000B0A64">
        <w:tc>
          <w:tcPr>
            <w:tcW w:w="1107" w:type="dxa"/>
          </w:tcPr>
          <w:p w:rsidR="00C43474" w:rsidRPr="00C43474" w:rsidRDefault="00C43474" w:rsidP="00A03DB9">
            <w:r w:rsidRPr="00C43474">
              <w:t>131072</w:t>
            </w:r>
          </w:p>
        </w:tc>
        <w:tc>
          <w:tcPr>
            <w:tcW w:w="1346" w:type="dxa"/>
          </w:tcPr>
          <w:p w:rsidR="00C43474" w:rsidRPr="00C43474" w:rsidRDefault="00C43474" w:rsidP="00A03DB9">
            <w:r w:rsidRPr="00C43474">
              <w:t xml:space="preserve">         1</w:t>
            </w:r>
          </w:p>
        </w:tc>
        <w:tc>
          <w:tcPr>
            <w:tcW w:w="1862" w:type="dxa"/>
          </w:tcPr>
          <w:p w:rsidR="00C43474" w:rsidRPr="00C43474" w:rsidRDefault="00C43474" w:rsidP="00A03DB9">
            <w:r w:rsidRPr="00C43474">
              <w:t xml:space="preserve"> 32410626306</w:t>
            </w:r>
          </w:p>
        </w:tc>
        <w:tc>
          <w:tcPr>
            <w:tcW w:w="1890" w:type="dxa"/>
          </w:tcPr>
          <w:p w:rsidR="00C43474" w:rsidRPr="00C43474" w:rsidRDefault="00C43474" w:rsidP="00A03DB9">
            <w:r w:rsidRPr="00C43474">
              <w:t xml:space="preserve">  32410626306</w:t>
            </w:r>
          </w:p>
        </w:tc>
      </w:tr>
      <w:tr w:rsidR="00C43474" w:rsidRPr="00C43474" w:rsidTr="000B0A64">
        <w:tc>
          <w:tcPr>
            <w:tcW w:w="1107" w:type="dxa"/>
          </w:tcPr>
          <w:p w:rsidR="00C43474" w:rsidRPr="00C43474" w:rsidRDefault="00C43474" w:rsidP="00A03DB9">
            <w:r w:rsidRPr="00C43474">
              <w:t>262144</w:t>
            </w:r>
          </w:p>
        </w:tc>
        <w:tc>
          <w:tcPr>
            <w:tcW w:w="1346" w:type="dxa"/>
          </w:tcPr>
          <w:p w:rsidR="00C43474" w:rsidRPr="00C43474" w:rsidRDefault="00C43474" w:rsidP="00A03DB9">
            <w:r w:rsidRPr="00C43474">
              <w:t xml:space="preserve">         1</w:t>
            </w:r>
          </w:p>
        </w:tc>
        <w:tc>
          <w:tcPr>
            <w:tcW w:w="1862" w:type="dxa"/>
          </w:tcPr>
          <w:p w:rsidR="00C43474" w:rsidRPr="00C43474" w:rsidRDefault="00C43474" w:rsidP="00A03DB9">
            <w:r w:rsidRPr="00C43474">
              <w:t>126852422248</w:t>
            </w:r>
          </w:p>
        </w:tc>
        <w:tc>
          <w:tcPr>
            <w:tcW w:w="1890" w:type="dxa"/>
          </w:tcPr>
          <w:p w:rsidR="00C43474" w:rsidRPr="00C43474" w:rsidRDefault="00C43474" w:rsidP="00A03DB9">
            <w:r w:rsidRPr="00C43474">
              <w:t xml:space="preserve"> 126852422248</w:t>
            </w:r>
          </w:p>
        </w:tc>
      </w:tr>
      <w:tr w:rsidR="00C43474" w:rsidRPr="00C43474" w:rsidTr="000B0A64">
        <w:tc>
          <w:tcPr>
            <w:tcW w:w="1107" w:type="dxa"/>
          </w:tcPr>
          <w:p w:rsidR="00C43474" w:rsidRPr="00C43474" w:rsidRDefault="00C43474" w:rsidP="00A03DB9">
            <w:r w:rsidRPr="00C43474">
              <w:t>524288</w:t>
            </w:r>
          </w:p>
        </w:tc>
        <w:tc>
          <w:tcPr>
            <w:tcW w:w="1346" w:type="dxa"/>
          </w:tcPr>
          <w:p w:rsidR="00C43474" w:rsidRPr="00C43474" w:rsidRDefault="00C43474" w:rsidP="00A03DB9">
            <w:r w:rsidRPr="00C43474">
              <w:t xml:space="preserve">         1</w:t>
            </w:r>
          </w:p>
        </w:tc>
        <w:tc>
          <w:tcPr>
            <w:tcW w:w="1862" w:type="dxa"/>
          </w:tcPr>
          <w:p w:rsidR="00C43474" w:rsidRPr="00C43474" w:rsidRDefault="00C43474" w:rsidP="00A03DB9">
            <w:r w:rsidRPr="00C43474">
              <w:t>579922608416</w:t>
            </w:r>
          </w:p>
        </w:tc>
        <w:tc>
          <w:tcPr>
            <w:tcW w:w="1890" w:type="dxa"/>
          </w:tcPr>
          <w:p w:rsidR="00C43474" w:rsidRPr="00C43474" w:rsidRDefault="00C43474" w:rsidP="00A03DB9">
            <w:r w:rsidRPr="00C43474">
              <w:t xml:space="preserve"> 579922608416</w:t>
            </w:r>
          </w:p>
        </w:tc>
      </w:tr>
      <w:tr w:rsidR="00C43474" w:rsidRPr="00C43474" w:rsidTr="000B0A64">
        <w:tc>
          <w:tcPr>
            <w:tcW w:w="1107" w:type="dxa"/>
          </w:tcPr>
          <w:p w:rsidR="00C43474" w:rsidRPr="00C43474" w:rsidRDefault="00C43474" w:rsidP="00A03DB9">
            <w:r w:rsidRPr="00C43474">
              <w:t>1048576</w:t>
            </w:r>
          </w:p>
        </w:tc>
        <w:tc>
          <w:tcPr>
            <w:tcW w:w="1346" w:type="dxa"/>
          </w:tcPr>
          <w:p w:rsidR="00C43474" w:rsidRPr="00C43474" w:rsidRDefault="00C43474" w:rsidP="00A03DB9">
            <w:r w:rsidRPr="00C43474">
              <w:t xml:space="preserve">         1</w:t>
            </w:r>
          </w:p>
        </w:tc>
        <w:tc>
          <w:tcPr>
            <w:tcW w:w="1862" w:type="dxa"/>
          </w:tcPr>
          <w:p w:rsidR="00C43474" w:rsidRPr="00C43474" w:rsidRDefault="00C43474" w:rsidP="00A03DB9">
            <w:r w:rsidRPr="00C43474">
              <w:t>2430650048738</w:t>
            </w:r>
          </w:p>
        </w:tc>
        <w:tc>
          <w:tcPr>
            <w:tcW w:w="1890" w:type="dxa"/>
          </w:tcPr>
          <w:p w:rsidR="00C43474" w:rsidRPr="00C43474" w:rsidRDefault="00C43474" w:rsidP="00A03DB9">
            <w:r w:rsidRPr="00C43474">
              <w:t>2430650048738</w:t>
            </w:r>
          </w:p>
        </w:tc>
      </w:tr>
    </w:tbl>
    <w:p w:rsidR="00C43474" w:rsidRDefault="00C43474" w:rsidP="00C43474">
      <w:pPr>
        <w:spacing w:after="0" w:line="240" w:lineRule="auto"/>
      </w:pPr>
    </w:p>
    <w:p w:rsidR="000B0A64" w:rsidRDefault="000B0A64" w:rsidP="00C43474">
      <w:pPr>
        <w:spacing w:after="0" w:line="240" w:lineRule="auto"/>
      </w:pPr>
    </w:p>
    <w:p w:rsidR="000B0A64" w:rsidRDefault="000B0A64" w:rsidP="00C43474">
      <w:pPr>
        <w:spacing w:after="0" w:line="240" w:lineRule="auto"/>
      </w:pPr>
    </w:p>
    <w:p w:rsidR="000B0A64" w:rsidRDefault="000B0A64" w:rsidP="00C43474">
      <w:pPr>
        <w:spacing w:after="0" w:line="240" w:lineRule="auto"/>
      </w:pPr>
    </w:p>
    <w:p w:rsidR="00C43474" w:rsidRDefault="00C43474" w:rsidP="00C43474">
      <w:pPr>
        <w:spacing w:after="0" w:line="240" w:lineRule="auto"/>
      </w:pPr>
      <w:r>
        <w:lastRenderedPageBreak/>
        <w:t>String Length = 8</w:t>
      </w:r>
    </w:p>
    <w:tbl>
      <w:tblPr>
        <w:tblStyle w:val="TableGrid"/>
        <w:tblW w:w="0" w:type="auto"/>
        <w:tblLook w:val="04A0" w:firstRow="1" w:lastRow="0" w:firstColumn="1" w:lastColumn="0" w:noHBand="0" w:noVBand="1"/>
      </w:tblPr>
      <w:tblGrid>
        <w:gridCol w:w="1107"/>
        <w:gridCol w:w="1346"/>
        <w:gridCol w:w="1862"/>
        <w:gridCol w:w="1890"/>
      </w:tblGrid>
      <w:tr w:rsidR="00C43474" w:rsidRPr="00C43474" w:rsidTr="000B0A64">
        <w:tc>
          <w:tcPr>
            <w:tcW w:w="1107" w:type="dxa"/>
          </w:tcPr>
          <w:p w:rsidR="00C43474" w:rsidRPr="000B0A64" w:rsidRDefault="00C43474" w:rsidP="004A7063">
            <w:pPr>
              <w:rPr>
                <w:b/>
              </w:rPr>
            </w:pPr>
            <w:r w:rsidRPr="000B0A64">
              <w:rPr>
                <w:b/>
              </w:rPr>
              <w:t>length</w:t>
            </w:r>
          </w:p>
        </w:tc>
        <w:tc>
          <w:tcPr>
            <w:tcW w:w="1346" w:type="dxa"/>
          </w:tcPr>
          <w:p w:rsidR="00C43474" w:rsidRPr="000B0A64" w:rsidRDefault="00C43474" w:rsidP="004A7063">
            <w:pPr>
              <w:rPr>
                <w:b/>
              </w:rPr>
            </w:pPr>
            <w:r w:rsidRPr="000B0A64">
              <w:rPr>
                <w:b/>
              </w:rPr>
              <w:t>Repetitions</w:t>
            </w:r>
          </w:p>
        </w:tc>
        <w:tc>
          <w:tcPr>
            <w:tcW w:w="1862" w:type="dxa"/>
          </w:tcPr>
          <w:p w:rsidR="00C43474" w:rsidRPr="000B0A64" w:rsidRDefault="00C43474" w:rsidP="004A7063">
            <w:pPr>
              <w:rPr>
                <w:b/>
              </w:rPr>
            </w:pPr>
            <w:proofErr w:type="spellStart"/>
            <w:r w:rsidRPr="000B0A64">
              <w:rPr>
                <w:b/>
              </w:rPr>
              <w:t>elapsedTime</w:t>
            </w:r>
            <w:proofErr w:type="spellEnd"/>
          </w:p>
        </w:tc>
        <w:tc>
          <w:tcPr>
            <w:tcW w:w="1890" w:type="dxa"/>
          </w:tcPr>
          <w:p w:rsidR="00C43474" w:rsidRPr="000B0A64" w:rsidRDefault="00C43474" w:rsidP="004A7063">
            <w:pPr>
              <w:rPr>
                <w:b/>
              </w:rPr>
            </w:pPr>
            <w:proofErr w:type="spellStart"/>
            <w:r w:rsidRPr="000B0A64">
              <w:rPr>
                <w:b/>
              </w:rPr>
              <w:t>timePerSearch</w:t>
            </w:r>
            <w:proofErr w:type="spellEnd"/>
          </w:p>
        </w:tc>
      </w:tr>
      <w:tr w:rsidR="00C43474" w:rsidRPr="00C43474" w:rsidTr="000B0A64">
        <w:tc>
          <w:tcPr>
            <w:tcW w:w="1107" w:type="dxa"/>
          </w:tcPr>
          <w:p w:rsidR="00C43474" w:rsidRPr="00C43474" w:rsidRDefault="00C43474" w:rsidP="004A7063">
            <w:r w:rsidRPr="00C43474">
              <w:t xml:space="preserve">    2</w:t>
            </w:r>
          </w:p>
        </w:tc>
        <w:tc>
          <w:tcPr>
            <w:tcW w:w="1346" w:type="dxa"/>
          </w:tcPr>
          <w:p w:rsidR="00C43474" w:rsidRPr="00C43474" w:rsidRDefault="00C43474" w:rsidP="004A7063">
            <w:r w:rsidRPr="00C43474">
              <w:t xml:space="preserve">    709820</w:t>
            </w:r>
          </w:p>
        </w:tc>
        <w:tc>
          <w:tcPr>
            <w:tcW w:w="1862" w:type="dxa"/>
          </w:tcPr>
          <w:p w:rsidR="00C43474" w:rsidRPr="00C43474" w:rsidRDefault="00C43474" w:rsidP="004A7063">
            <w:r w:rsidRPr="00C43474">
              <w:t xml:space="preserve">  1000001208</w:t>
            </w:r>
          </w:p>
        </w:tc>
        <w:tc>
          <w:tcPr>
            <w:tcW w:w="1890" w:type="dxa"/>
          </w:tcPr>
          <w:p w:rsidR="00C43474" w:rsidRPr="00C43474" w:rsidRDefault="00C43474" w:rsidP="004A7063">
            <w:r w:rsidRPr="00C43474">
              <w:t xml:space="preserve">         1409</w:t>
            </w:r>
          </w:p>
        </w:tc>
      </w:tr>
      <w:tr w:rsidR="00C43474" w:rsidRPr="00C43474" w:rsidTr="000B0A64">
        <w:tc>
          <w:tcPr>
            <w:tcW w:w="1107" w:type="dxa"/>
          </w:tcPr>
          <w:p w:rsidR="00C43474" w:rsidRPr="00C43474" w:rsidRDefault="00C43474" w:rsidP="004A7063">
            <w:r w:rsidRPr="00C43474">
              <w:t xml:space="preserve">    4</w:t>
            </w:r>
          </w:p>
        </w:tc>
        <w:tc>
          <w:tcPr>
            <w:tcW w:w="1346" w:type="dxa"/>
          </w:tcPr>
          <w:p w:rsidR="00C43474" w:rsidRPr="00C43474" w:rsidRDefault="00C43474" w:rsidP="004A7063">
            <w:r w:rsidRPr="00C43474">
              <w:t xml:space="preserve">    249385</w:t>
            </w:r>
          </w:p>
        </w:tc>
        <w:tc>
          <w:tcPr>
            <w:tcW w:w="1862" w:type="dxa"/>
          </w:tcPr>
          <w:p w:rsidR="00C43474" w:rsidRPr="00C43474" w:rsidRDefault="00C43474" w:rsidP="004A7063">
            <w:r w:rsidRPr="00C43474">
              <w:t xml:space="preserve">  1000000604</w:t>
            </w:r>
          </w:p>
        </w:tc>
        <w:tc>
          <w:tcPr>
            <w:tcW w:w="1890" w:type="dxa"/>
          </w:tcPr>
          <w:p w:rsidR="00C43474" w:rsidRPr="00C43474" w:rsidRDefault="00C43474" w:rsidP="004A7063">
            <w:r w:rsidRPr="00C43474">
              <w:t xml:space="preserve">         4010</w:t>
            </w:r>
          </w:p>
        </w:tc>
      </w:tr>
      <w:tr w:rsidR="00C43474" w:rsidRPr="00C43474" w:rsidTr="000B0A64">
        <w:tc>
          <w:tcPr>
            <w:tcW w:w="1107" w:type="dxa"/>
          </w:tcPr>
          <w:p w:rsidR="00C43474" w:rsidRPr="00C43474" w:rsidRDefault="00C43474" w:rsidP="004A7063">
            <w:r w:rsidRPr="00C43474">
              <w:t xml:space="preserve">    8</w:t>
            </w:r>
          </w:p>
        </w:tc>
        <w:tc>
          <w:tcPr>
            <w:tcW w:w="1346" w:type="dxa"/>
          </w:tcPr>
          <w:p w:rsidR="00C43474" w:rsidRPr="00C43474" w:rsidRDefault="00C43474" w:rsidP="004A7063">
            <w:r w:rsidRPr="00C43474">
              <w:t xml:space="preserve">     81558</w:t>
            </w:r>
          </w:p>
        </w:tc>
        <w:tc>
          <w:tcPr>
            <w:tcW w:w="1862" w:type="dxa"/>
          </w:tcPr>
          <w:p w:rsidR="00C43474" w:rsidRPr="00C43474" w:rsidRDefault="00C43474" w:rsidP="004A7063">
            <w:r w:rsidRPr="00C43474">
              <w:t xml:space="preserve">  1000010264</w:t>
            </w:r>
          </w:p>
        </w:tc>
        <w:tc>
          <w:tcPr>
            <w:tcW w:w="1890" w:type="dxa"/>
          </w:tcPr>
          <w:p w:rsidR="00C43474" w:rsidRPr="00C43474" w:rsidRDefault="00C43474" w:rsidP="004A7063">
            <w:r w:rsidRPr="00C43474">
              <w:t xml:space="preserve">        12261</w:t>
            </w:r>
          </w:p>
        </w:tc>
      </w:tr>
      <w:tr w:rsidR="00C43474" w:rsidRPr="00C43474" w:rsidTr="000B0A64">
        <w:tc>
          <w:tcPr>
            <w:tcW w:w="1107" w:type="dxa"/>
          </w:tcPr>
          <w:p w:rsidR="00C43474" w:rsidRPr="00C43474" w:rsidRDefault="00C43474" w:rsidP="004A7063">
            <w:r w:rsidRPr="00C43474">
              <w:t xml:space="preserve">   16</w:t>
            </w:r>
          </w:p>
        </w:tc>
        <w:tc>
          <w:tcPr>
            <w:tcW w:w="1346" w:type="dxa"/>
          </w:tcPr>
          <w:p w:rsidR="00C43474" w:rsidRPr="00C43474" w:rsidRDefault="00C43474" w:rsidP="004A7063">
            <w:r w:rsidRPr="00C43474">
              <w:t xml:space="preserve">     24278</w:t>
            </w:r>
          </w:p>
        </w:tc>
        <w:tc>
          <w:tcPr>
            <w:tcW w:w="1862" w:type="dxa"/>
          </w:tcPr>
          <w:p w:rsidR="00C43474" w:rsidRPr="00C43474" w:rsidRDefault="00C43474" w:rsidP="004A7063">
            <w:r w:rsidRPr="00C43474">
              <w:t xml:space="preserve">  1000030791</w:t>
            </w:r>
          </w:p>
        </w:tc>
        <w:tc>
          <w:tcPr>
            <w:tcW w:w="1890" w:type="dxa"/>
          </w:tcPr>
          <w:p w:rsidR="00C43474" w:rsidRPr="00C43474" w:rsidRDefault="00C43474" w:rsidP="004A7063">
            <w:r w:rsidRPr="00C43474">
              <w:t xml:space="preserve">        41191</w:t>
            </w:r>
          </w:p>
        </w:tc>
      </w:tr>
      <w:tr w:rsidR="00C43474" w:rsidRPr="00C43474" w:rsidTr="000B0A64">
        <w:tc>
          <w:tcPr>
            <w:tcW w:w="1107" w:type="dxa"/>
          </w:tcPr>
          <w:p w:rsidR="00C43474" w:rsidRPr="00C43474" w:rsidRDefault="00C43474" w:rsidP="004A7063">
            <w:r w:rsidRPr="00C43474">
              <w:t xml:space="preserve">   32</w:t>
            </w:r>
          </w:p>
        </w:tc>
        <w:tc>
          <w:tcPr>
            <w:tcW w:w="1346" w:type="dxa"/>
          </w:tcPr>
          <w:p w:rsidR="00C43474" w:rsidRPr="00C43474" w:rsidRDefault="00C43474" w:rsidP="004A7063">
            <w:r w:rsidRPr="00C43474">
              <w:t xml:space="preserve">      8659</w:t>
            </w:r>
          </w:p>
        </w:tc>
        <w:tc>
          <w:tcPr>
            <w:tcW w:w="1862" w:type="dxa"/>
          </w:tcPr>
          <w:p w:rsidR="00C43474" w:rsidRPr="00C43474" w:rsidRDefault="00C43474" w:rsidP="004A7063">
            <w:r w:rsidRPr="00C43474">
              <w:t xml:space="preserve">  1000032904</w:t>
            </w:r>
          </w:p>
        </w:tc>
        <w:tc>
          <w:tcPr>
            <w:tcW w:w="1890" w:type="dxa"/>
          </w:tcPr>
          <w:p w:rsidR="00C43474" w:rsidRPr="00C43474" w:rsidRDefault="00C43474" w:rsidP="004A7063">
            <w:r w:rsidRPr="00C43474">
              <w:t xml:space="preserve">       115491</w:t>
            </w:r>
          </w:p>
        </w:tc>
      </w:tr>
      <w:tr w:rsidR="00C43474" w:rsidRPr="00C43474" w:rsidTr="000B0A64">
        <w:tc>
          <w:tcPr>
            <w:tcW w:w="1107" w:type="dxa"/>
          </w:tcPr>
          <w:p w:rsidR="00C43474" w:rsidRPr="00C43474" w:rsidRDefault="00C43474" w:rsidP="004A7063">
            <w:r w:rsidRPr="00C43474">
              <w:t xml:space="preserve">   64</w:t>
            </w:r>
          </w:p>
        </w:tc>
        <w:tc>
          <w:tcPr>
            <w:tcW w:w="1346" w:type="dxa"/>
          </w:tcPr>
          <w:p w:rsidR="00C43474" w:rsidRPr="00C43474" w:rsidRDefault="00C43474" w:rsidP="004A7063">
            <w:r w:rsidRPr="00C43474">
              <w:t xml:space="preserve">      3253</w:t>
            </w:r>
          </w:p>
        </w:tc>
        <w:tc>
          <w:tcPr>
            <w:tcW w:w="1862" w:type="dxa"/>
          </w:tcPr>
          <w:p w:rsidR="00C43474" w:rsidRPr="00C43474" w:rsidRDefault="00C43474" w:rsidP="004A7063">
            <w:r w:rsidRPr="00C43474">
              <w:t xml:space="preserve">  1000140371</w:t>
            </w:r>
          </w:p>
        </w:tc>
        <w:tc>
          <w:tcPr>
            <w:tcW w:w="1890" w:type="dxa"/>
          </w:tcPr>
          <w:p w:rsidR="00C43474" w:rsidRPr="00C43474" w:rsidRDefault="00C43474" w:rsidP="004A7063">
            <w:r w:rsidRPr="00C43474">
              <w:t xml:space="preserve">       307452</w:t>
            </w:r>
          </w:p>
        </w:tc>
      </w:tr>
      <w:tr w:rsidR="00C43474" w:rsidRPr="00C43474" w:rsidTr="000B0A64">
        <w:tc>
          <w:tcPr>
            <w:tcW w:w="1107" w:type="dxa"/>
          </w:tcPr>
          <w:p w:rsidR="00C43474" w:rsidRPr="00C43474" w:rsidRDefault="00C43474" w:rsidP="004A7063">
            <w:r w:rsidRPr="00C43474">
              <w:t xml:space="preserve">  128</w:t>
            </w:r>
          </w:p>
        </w:tc>
        <w:tc>
          <w:tcPr>
            <w:tcW w:w="1346" w:type="dxa"/>
          </w:tcPr>
          <w:p w:rsidR="00C43474" w:rsidRPr="00C43474" w:rsidRDefault="00C43474" w:rsidP="004A7063">
            <w:r w:rsidRPr="00C43474">
              <w:t xml:space="preserve">      1405</w:t>
            </w:r>
          </w:p>
        </w:tc>
        <w:tc>
          <w:tcPr>
            <w:tcW w:w="1862" w:type="dxa"/>
          </w:tcPr>
          <w:p w:rsidR="00C43474" w:rsidRPr="00C43474" w:rsidRDefault="00C43474" w:rsidP="004A7063">
            <w:r w:rsidRPr="00C43474">
              <w:t xml:space="preserve">  1000506544</w:t>
            </w:r>
          </w:p>
        </w:tc>
        <w:tc>
          <w:tcPr>
            <w:tcW w:w="1890" w:type="dxa"/>
          </w:tcPr>
          <w:p w:rsidR="00C43474" w:rsidRPr="00C43474" w:rsidRDefault="00C43474" w:rsidP="004A7063">
            <w:r w:rsidRPr="00C43474">
              <w:t xml:space="preserve">       712104</w:t>
            </w:r>
          </w:p>
        </w:tc>
      </w:tr>
      <w:tr w:rsidR="00C43474" w:rsidRPr="00C43474" w:rsidTr="000B0A64">
        <w:tc>
          <w:tcPr>
            <w:tcW w:w="1107" w:type="dxa"/>
          </w:tcPr>
          <w:p w:rsidR="00C43474" w:rsidRPr="00C43474" w:rsidRDefault="00C43474" w:rsidP="004A7063">
            <w:r w:rsidRPr="00C43474">
              <w:t xml:space="preserve">  256</w:t>
            </w:r>
          </w:p>
        </w:tc>
        <w:tc>
          <w:tcPr>
            <w:tcW w:w="1346" w:type="dxa"/>
          </w:tcPr>
          <w:p w:rsidR="00C43474" w:rsidRPr="00C43474" w:rsidRDefault="00C43474" w:rsidP="004A7063">
            <w:r w:rsidRPr="00C43474">
              <w:t xml:space="preserve">       612</w:t>
            </w:r>
          </w:p>
        </w:tc>
        <w:tc>
          <w:tcPr>
            <w:tcW w:w="1862" w:type="dxa"/>
          </w:tcPr>
          <w:p w:rsidR="00C43474" w:rsidRPr="00C43474" w:rsidRDefault="00C43474" w:rsidP="004A7063">
            <w:r w:rsidRPr="00C43474">
              <w:t xml:space="preserve">  1000785173</w:t>
            </w:r>
          </w:p>
        </w:tc>
        <w:tc>
          <w:tcPr>
            <w:tcW w:w="1890" w:type="dxa"/>
          </w:tcPr>
          <w:p w:rsidR="00C43474" w:rsidRPr="00C43474" w:rsidRDefault="00C43474" w:rsidP="004A7063">
            <w:r w:rsidRPr="00C43474">
              <w:t xml:space="preserve">      1635270</w:t>
            </w:r>
          </w:p>
        </w:tc>
      </w:tr>
      <w:tr w:rsidR="00C43474" w:rsidRPr="00C43474" w:rsidTr="000B0A64">
        <w:tc>
          <w:tcPr>
            <w:tcW w:w="1107" w:type="dxa"/>
          </w:tcPr>
          <w:p w:rsidR="00C43474" w:rsidRPr="00C43474" w:rsidRDefault="00C43474" w:rsidP="004A7063">
            <w:r w:rsidRPr="00C43474">
              <w:t xml:space="preserve">  512</w:t>
            </w:r>
          </w:p>
        </w:tc>
        <w:tc>
          <w:tcPr>
            <w:tcW w:w="1346" w:type="dxa"/>
          </w:tcPr>
          <w:p w:rsidR="00C43474" w:rsidRPr="00C43474" w:rsidRDefault="00C43474" w:rsidP="004A7063">
            <w:r w:rsidRPr="00C43474">
              <w:t xml:space="preserve">       256</w:t>
            </w:r>
          </w:p>
        </w:tc>
        <w:tc>
          <w:tcPr>
            <w:tcW w:w="1862" w:type="dxa"/>
          </w:tcPr>
          <w:p w:rsidR="00C43474" w:rsidRPr="00C43474" w:rsidRDefault="00C43474" w:rsidP="004A7063">
            <w:r w:rsidRPr="00C43474">
              <w:t xml:space="preserve">  1000398171</w:t>
            </w:r>
          </w:p>
        </w:tc>
        <w:tc>
          <w:tcPr>
            <w:tcW w:w="1890" w:type="dxa"/>
          </w:tcPr>
          <w:p w:rsidR="00C43474" w:rsidRPr="00C43474" w:rsidRDefault="00C43474" w:rsidP="004A7063">
            <w:r w:rsidRPr="00C43474">
              <w:t xml:space="preserve">      3907805</w:t>
            </w:r>
          </w:p>
        </w:tc>
      </w:tr>
      <w:tr w:rsidR="00C43474" w:rsidRPr="00C43474" w:rsidTr="000B0A64">
        <w:tc>
          <w:tcPr>
            <w:tcW w:w="1107" w:type="dxa"/>
          </w:tcPr>
          <w:p w:rsidR="00C43474" w:rsidRPr="00C43474" w:rsidRDefault="00C43474" w:rsidP="004A7063">
            <w:r w:rsidRPr="00C43474">
              <w:t xml:space="preserve"> 1024</w:t>
            </w:r>
          </w:p>
        </w:tc>
        <w:tc>
          <w:tcPr>
            <w:tcW w:w="1346" w:type="dxa"/>
          </w:tcPr>
          <w:p w:rsidR="00C43474" w:rsidRPr="00C43474" w:rsidRDefault="00C43474" w:rsidP="004A7063">
            <w:r w:rsidRPr="00C43474">
              <w:t xml:space="preserve">       109</w:t>
            </w:r>
          </w:p>
        </w:tc>
        <w:tc>
          <w:tcPr>
            <w:tcW w:w="1862" w:type="dxa"/>
          </w:tcPr>
          <w:p w:rsidR="00C43474" w:rsidRPr="00C43474" w:rsidRDefault="00C43474" w:rsidP="004A7063">
            <w:r w:rsidRPr="00C43474">
              <w:t xml:space="preserve">  1006059505</w:t>
            </w:r>
          </w:p>
        </w:tc>
        <w:tc>
          <w:tcPr>
            <w:tcW w:w="1890" w:type="dxa"/>
          </w:tcPr>
          <w:p w:rsidR="00C43474" w:rsidRPr="00C43474" w:rsidRDefault="00C43474" w:rsidP="004A7063">
            <w:r w:rsidRPr="00C43474">
              <w:t xml:space="preserve">      9229904</w:t>
            </w:r>
          </w:p>
        </w:tc>
      </w:tr>
      <w:tr w:rsidR="00C43474" w:rsidRPr="00C43474" w:rsidTr="000B0A64">
        <w:tc>
          <w:tcPr>
            <w:tcW w:w="1107" w:type="dxa"/>
          </w:tcPr>
          <w:p w:rsidR="00C43474" w:rsidRPr="00C43474" w:rsidRDefault="00C43474" w:rsidP="004A7063">
            <w:r w:rsidRPr="00C43474">
              <w:t xml:space="preserve"> 2048</w:t>
            </w:r>
          </w:p>
        </w:tc>
        <w:tc>
          <w:tcPr>
            <w:tcW w:w="1346" w:type="dxa"/>
          </w:tcPr>
          <w:p w:rsidR="00C43474" w:rsidRPr="00C43474" w:rsidRDefault="00C43474" w:rsidP="004A7063">
            <w:r w:rsidRPr="00C43474">
              <w:t xml:space="preserve">        40</w:t>
            </w:r>
          </w:p>
        </w:tc>
        <w:tc>
          <w:tcPr>
            <w:tcW w:w="1862" w:type="dxa"/>
          </w:tcPr>
          <w:p w:rsidR="00C43474" w:rsidRPr="00C43474" w:rsidRDefault="00C43474" w:rsidP="004A7063">
            <w:r w:rsidRPr="00C43474">
              <w:t xml:space="preserve">  1012995347</w:t>
            </w:r>
          </w:p>
        </w:tc>
        <w:tc>
          <w:tcPr>
            <w:tcW w:w="1890" w:type="dxa"/>
          </w:tcPr>
          <w:p w:rsidR="00C43474" w:rsidRPr="00C43474" w:rsidRDefault="00C43474" w:rsidP="004A7063">
            <w:r w:rsidRPr="00C43474">
              <w:t xml:space="preserve">     25324884</w:t>
            </w:r>
          </w:p>
        </w:tc>
      </w:tr>
      <w:tr w:rsidR="00C43474" w:rsidRPr="00C43474" w:rsidTr="000B0A64">
        <w:tc>
          <w:tcPr>
            <w:tcW w:w="1107" w:type="dxa"/>
          </w:tcPr>
          <w:p w:rsidR="00C43474" w:rsidRPr="00C43474" w:rsidRDefault="00C43474" w:rsidP="004A7063">
            <w:r w:rsidRPr="00C43474">
              <w:t xml:space="preserve"> 4096</w:t>
            </w:r>
          </w:p>
        </w:tc>
        <w:tc>
          <w:tcPr>
            <w:tcW w:w="1346" w:type="dxa"/>
          </w:tcPr>
          <w:p w:rsidR="00C43474" w:rsidRPr="00C43474" w:rsidRDefault="00C43474" w:rsidP="004A7063">
            <w:r w:rsidRPr="00C43474">
              <w:t xml:space="preserve">        12</w:t>
            </w:r>
          </w:p>
        </w:tc>
        <w:tc>
          <w:tcPr>
            <w:tcW w:w="1862" w:type="dxa"/>
          </w:tcPr>
          <w:p w:rsidR="00C43474" w:rsidRPr="00C43474" w:rsidRDefault="00C43474" w:rsidP="004A7063">
            <w:r w:rsidRPr="00C43474">
              <w:t xml:space="preserve">  1032359620</w:t>
            </w:r>
          </w:p>
        </w:tc>
        <w:tc>
          <w:tcPr>
            <w:tcW w:w="1890" w:type="dxa"/>
          </w:tcPr>
          <w:p w:rsidR="00C43474" w:rsidRPr="00C43474" w:rsidRDefault="00C43474" w:rsidP="004A7063">
            <w:r w:rsidRPr="00C43474">
              <w:t xml:space="preserve">     86029968</w:t>
            </w:r>
          </w:p>
        </w:tc>
      </w:tr>
      <w:tr w:rsidR="00C43474" w:rsidRPr="00C43474" w:rsidTr="000B0A64">
        <w:tc>
          <w:tcPr>
            <w:tcW w:w="1107" w:type="dxa"/>
          </w:tcPr>
          <w:p w:rsidR="00C43474" w:rsidRPr="00C43474" w:rsidRDefault="00C43474" w:rsidP="004A7063">
            <w:r w:rsidRPr="00C43474">
              <w:t xml:space="preserve"> 8192</w:t>
            </w:r>
          </w:p>
        </w:tc>
        <w:tc>
          <w:tcPr>
            <w:tcW w:w="1346" w:type="dxa"/>
          </w:tcPr>
          <w:p w:rsidR="00C43474" w:rsidRPr="00C43474" w:rsidRDefault="00C43474" w:rsidP="004A7063">
            <w:r w:rsidRPr="00C43474">
              <w:t xml:space="preserve">         4</w:t>
            </w:r>
          </w:p>
        </w:tc>
        <w:tc>
          <w:tcPr>
            <w:tcW w:w="1862" w:type="dxa"/>
          </w:tcPr>
          <w:p w:rsidR="00C43474" w:rsidRPr="00C43474" w:rsidRDefault="00C43474" w:rsidP="004A7063">
            <w:r w:rsidRPr="00C43474">
              <w:t xml:space="preserve">  1063951276</w:t>
            </w:r>
          </w:p>
        </w:tc>
        <w:tc>
          <w:tcPr>
            <w:tcW w:w="1890" w:type="dxa"/>
          </w:tcPr>
          <w:p w:rsidR="00C43474" w:rsidRPr="00C43474" w:rsidRDefault="00C43474" w:rsidP="004A7063">
            <w:r w:rsidRPr="00C43474">
              <w:t xml:space="preserve">    265987819</w:t>
            </w:r>
          </w:p>
        </w:tc>
      </w:tr>
      <w:tr w:rsidR="00C43474" w:rsidRPr="00C43474" w:rsidTr="000B0A64">
        <w:tc>
          <w:tcPr>
            <w:tcW w:w="1107" w:type="dxa"/>
          </w:tcPr>
          <w:p w:rsidR="00C43474" w:rsidRPr="00C43474" w:rsidRDefault="00C43474" w:rsidP="004A7063">
            <w:r w:rsidRPr="00C43474">
              <w:t>16384</w:t>
            </w:r>
          </w:p>
        </w:tc>
        <w:tc>
          <w:tcPr>
            <w:tcW w:w="1346" w:type="dxa"/>
          </w:tcPr>
          <w:p w:rsidR="00C43474" w:rsidRPr="00C43474" w:rsidRDefault="00C43474" w:rsidP="004A7063">
            <w:r w:rsidRPr="00C43474">
              <w:t xml:space="preserve">         1</w:t>
            </w:r>
          </w:p>
        </w:tc>
        <w:tc>
          <w:tcPr>
            <w:tcW w:w="1862" w:type="dxa"/>
          </w:tcPr>
          <w:p w:rsidR="00C43474" w:rsidRPr="00C43474" w:rsidRDefault="00C43474" w:rsidP="004A7063">
            <w:r w:rsidRPr="00C43474">
              <w:t xml:space="preserve">  1007187606</w:t>
            </w:r>
          </w:p>
        </w:tc>
        <w:tc>
          <w:tcPr>
            <w:tcW w:w="1890" w:type="dxa"/>
          </w:tcPr>
          <w:p w:rsidR="00C43474" w:rsidRPr="00C43474" w:rsidRDefault="00C43474" w:rsidP="004A7063">
            <w:r w:rsidRPr="00C43474">
              <w:t xml:space="preserve">   1007187606</w:t>
            </w:r>
          </w:p>
        </w:tc>
      </w:tr>
      <w:tr w:rsidR="00C43474" w:rsidRPr="00C43474" w:rsidTr="000B0A64">
        <w:tc>
          <w:tcPr>
            <w:tcW w:w="1107" w:type="dxa"/>
          </w:tcPr>
          <w:p w:rsidR="00C43474" w:rsidRPr="00C43474" w:rsidRDefault="00C43474" w:rsidP="004A7063">
            <w:r w:rsidRPr="00C43474">
              <w:t>32768</w:t>
            </w:r>
          </w:p>
        </w:tc>
        <w:tc>
          <w:tcPr>
            <w:tcW w:w="1346" w:type="dxa"/>
          </w:tcPr>
          <w:p w:rsidR="00C43474" w:rsidRPr="00C43474" w:rsidRDefault="00C43474" w:rsidP="004A7063">
            <w:r w:rsidRPr="00C43474">
              <w:t xml:space="preserve">         1</w:t>
            </w:r>
          </w:p>
        </w:tc>
        <w:tc>
          <w:tcPr>
            <w:tcW w:w="1862" w:type="dxa"/>
          </w:tcPr>
          <w:p w:rsidR="00C43474" w:rsidRPr="00C43474" w:rsidRDefault="00C43474" w:rsidP="004A7063">
            <w:r w:rsidRPr="00C43474">
              <w:t xml:space="preserve">  3918763152</w:t>
            </w:r>
          </w:p>
        </w:tc>
        <w:tc>
          <w:tcPr>
            <w:tcW w:w="1890" w:type="dxa"/>
          </w:tcPr>
          <w:p w:rsidR="00C43474" w:rsidRPr="00C43474" w:rsidRDefault="00C43474" w:rsidP="004A7063">
            <w:r w:rsidRPr="00C43474">
              <w:t xml:space="preserve">   3918763152</w:t>
            </w:r>
          </w:p>
        </w:tc>
      </w:tr>
      <w:tr w:rsidR="00C43474" w:rsidRPr="00C43474" w:rsidTr="000B0A64">
        <w:tc>
          <w:tcPr>
            <w:tcW w:w="1107" w:type="dxa"/>
          </w:tcPr>
          <w:p w:rsidR="00C43474" w:rsidRPr="00C43474" w:rsidRDefault="00C43474" w:rsidP="004A7063">
            <w:r w:rsidRPr="00C43474">
              <w:t>65536</w:t>
            </w:r>
          </w:p>
        </w:tc>
        <w:tc>
          <w:tcPr>
            <w:tcW w:w="1346" w:type="dxa"/>
          </w:tcPr>
          <w:p w:rsidR="00C43474" w:rsidRPr="00C43474" w:rsidRDefault="00C43474" w:rsidP="004A7063">
            <w:r w:rsidRPr="00C43474">
              <w:t xml:space="preserve">         1</w:t>
            </w:r>
          </w:p>
        </w:tc>
        <w:tc>
          <w:tcPr>
            <w:tcW w:w="1862" w:type="dxa"/>
          </w:tcPr>
          <w:p w:rsidR="00C43474" w:rsidRPr="00C43474" w:rsidRDefault="00C43474" w:rsidP="004A7063">
            <w:r w:rsidRPr="00C43474">
              <w:t xml:space="preserve"> 15858012641</w:t>
            </w:r>
          </w:p>
        </w:tc>
        <w:tc>
          <w:tcPr>
            <w:tcW w:w="1890" w:type="dxa"/>
          </w:tcPr>
          <w:p w:rsidR="00C43474" w:rsidRPr="00C43474" w:rsidRDefault="00C43474" w:rsidP="004A7063">
            <w:r w:rsidRPr="00C43474">
              <w:t xml:space="preserve">  15858012641</w:t>
            </w:r>
          </w:p>
        </w:tc>
      </w:tr>
      <w:tr w:rsidR="00C43474" w:rsidRPr="00C43474" w:rsidTr="000B0A64">
        <w:tc>
          <w:tcPr>
            <w:tcW w:w="1107" w:type="dxa"/>
          </w:tcPr>
          <w:p w:rsidR="00C43474" w:rsidRPr="00C43474" w:rsidRDefault="00C43474" w:rsidP="004A7063">
            <w:r w:rsidRPr="00C43474">
              <w:t>131072</w:t>
            </w:r>
          </w:p>
        </w:tc>
        <w:tc>
          <w:tcPr>
            <w:tcW w:w="1346" w:type="dxa"/>
          </w:tcPr>
          <w:p w:rsidR="00C43474" w:rsidRPr="00C43474" w:rsidRDefault="00C43474" w:rsidP="004A7063">
            <w:r w:rsidRPr="00C43474">
              <w:t xml:space="preserve">         1</w:t>
            </w:r>
          </w:p>
        </w:tc>
        <w:tc>
          <w:tcPr>
            <w:tcW w:w="1862" w:type="dxa"/>
          </w:tcPr>
          <w:p w:rsidR="00C43474" w:rsidRPr="00C43474" w:rsidRDefault="00C43474" w:rsidP="004A7063">
            <w:r w:rsidRPr="00C43474">
              <w:t xml:space="preserve"> 77417417854</w:t>
            </w:r>
          </w:p>
        </w:tc>
        <w:tc>
          <w:tcPr>
            <w:tcW w:w="1890" w:type="dxa"/>
          </w:tcPr>
          <w:p w:rsidR="00C43474" w:rsidRPr="00C43474" w:rsidRDefault="00C43474" w:rsidP="004A7063">
            <w:r w:rsidRPr="00C43474">
              <w:t xml:space="preserve">  77417417854</w:t>
            </w:r>
          </w:p>
        </w:tc>
      </w:tr>
      <w:tr w:rsidR="00C43474" w:rsidRPr="00C43474" w:rsidTr="000B0A64">
        <w:tc>
          <w:tcPr>
            <w:tcW w:w="1107" w:type="dxa"/>
          </w:tcPr>
          <w:p w:rsidR="00C43474" w:rsidRPr="00C43474" w:rsidRDefault="00C43474" w:rsidP="004A7063">
            <w:r w:rsidRPr="00C43474">
              <w:t>262144</w:t>
            </w:r>
          </w:p>
        </w:tc>
        <w:tc>
          <w:tcPr>
            <w:tcW w:w="1346" w:type="dxa"/>
          </w:tcPr>
          <w:p w:rsidR="00C43474" w:rsidRPr="00C43474" w:rsidRDefault="00C43474" w:rsidP="004A7063">
            <w:r w:rsidRPr="00C43474">
              <w:t xml:space="preserve">         1</w:t>
            </w:r>
          </w:p>
        </w:tc>
        <w:tc>
          <w:tcPr>
            <w:tcW w:w="1862" w:type="dxa"/>
          </w:tcPr>
          <w:p w:rsidR="00C43474" w:rsidRPr="00C43474" w:rsidRDefault="00C43474" w:rsidP="004A7063">
            <w:r w:rsidRPr="00C43474">
              <w:t>389883138167</w:t>
            </w:r>
          </w:p>
        </w:tc>
        <w:tc>
          <w:tcPr>
            <w:tcW w:w="1890" w:type="dxa"/>
          </w:tcPr>
          <w:p w:rsidR="00C43474" w:rsidRPr="00C43474" w:rsidRDefault="00C43474" w:rsidP="004A7063">
            <w:r w:rsidRPr="00C43474">
              <w:t xml:space="preserve"> 389883138167</w:t>
            </w:r>
          </w:p>
        </w:tc>
      </w:tr>
      <w:tr w:rsidR="00C43474" w:rsidRPr="00C43474" w:rsidTr="000B0A64">
        <w:tc>
          <w:tcPr>
            <w:tcW w:w="1107" w:type="dxa"/>
          </w:tcPr>
          <w:p w:rsidR="00C43474" w:rsidRPr="00C43474" w:rsidRDefault="00C43474" w:rsidP="004A7063">
            <w:r w:rsidRPr="00C43474">
              <w:t>524288</w:t>
            </w:r>
          </w:p>
        </w:tc>
        <w:tc>
          <w:tcPr>
            <w:tcW w:w="1346" w:type="dxa"/>
          </w:tcPr>
          <w:p w:rsidR="00C43474" w:rsidRPr="00C43474" w:rsidRDefault="00C43474" w:rsidP="004A7063">
            <w:r w:rsidRPr="00C43474">
              <w:t xml:space="preserve">         1</w:t>
            </w:r>
          </w:p>
        </w:tc>
        <w:tc>
          <w:tcPr>
            <w:tcW w:w="1862" w:type="dxa"/>
          </w:tcPr>
          <w:p w:rsidR="00C43474" w:rsidRPr="00C43474" w:rsidRDefault="00C43474" w:rsidP="004A7063">
            <w:r w:rsidRPr="00C43474">
              <w:t>1702205969728</w:t>
            </w:r>
          </w:p>
        </w:tc>
        <w:tc>
          <w:tcPr>
            <w:tcW w:w="1890" w:type="dxa"/>
          </w:tcPr>
          <w:p w:rsidR="00C43474" w:rsidRPr="00C43474" w:rsidRDefault="00C43474" w:rsidP="004A7063">
            <w:r w:rsidRPr="00C43474">
              <w:t>1702205969728</w:t>
            </w:r>
          </w:p>
        </w:tc>
      </w:tr>
      <w:tr w:rsidR="00C43474" w:rsidRPr="00C43474" w:rsidTr="000B0A64">
        <w:tc>
          <w:tcPr>
            <w:tcW w:w="1107" w:type="dxa"/>
          </w:tcPr>
          <w:p w:rsidR="00C43474" w:rsidRPr="00C43474" w:rsidRDefault="00C43474" w:rsidP="004A7063">
            <w:r w:rsidRPr="00C43474">
              <w:t>1048576</w:t>
            </w:r>
          </w:p>
        </w:tc>
        <w:tc>
          <w:tcPr>
            <w:tcW w:w="1346" w:type="dxa"/>
          </w:tcPr>
          <w:p w:rsidR="00C43474" w:rsidRPr="00C43474" w:rsidRDefault="00C43474" w:rsidP="004A7063">
            <w:r w:rsidRPr="00C43474">
              <w:t xml:space="preserve">         1</w:t>
            </w:r>
          </w:p>
        </w:tc>
        <w:tc>
          <w:tcPr>
            <w:tcW w:w="1862" w:type="dxa"/>
          </w:tcPr>
          <w:p w:rsidR="00C43474" w:rsidRPr="00C43474" w:rsidRDefault="00C43474" w:rsidP="004A7063">
            <w:r w:rsidRPr="00C43474">
              <w:t>7182368540627</w:t>
            </w:r>
          </w:p>
        </w:tc>
        <w:tc>
          <w:tcPr>
            <w:tcW w:w="1890" w:type="dxa"/>
          </w:tcPr>
          <w:p w:rsidR="00C43474" w:rsidRPr="00C43474" w:rsidRDefault="00C43474" w:rsidP="004A7063">
            <w:r w:rsidRPr="00C43474">
              <w:t>7182368540627</w:t>
            </w:r>
          </w:p>
        </w:tc>
      </w:tr>
    </w:tbl>
    <w:p w:rsidR="00C43474" w:rsidRDefault="00C43474" w:rsidP="00C43474">
      <w:pPr>
        <w:spacing w:after="0" w:line="240" w:lineRule="auto"/>
      </w:pPr>
    </w:p>
    <w:p w:rsidR="00C43474" w:rsidRDefault="00C43474" w:rsidP="00C43474">
      <w:pPr>
        <w:spacing w:after="0" w:line="240" w:lineRule="auto"/>
      </w:pPr>
      <w:r>
        <w:t>String Length = 16</w:t>
      </w:r>
    </w:p>
    <w:tbl>
      <w:tblPr>
        <w:tblStyle w:val="TableGrid"/>
        <w:tblW w:w="0" w:type="auto"/>
        <w:tblLook w:val="04A0" w:firstRow="1" w:lastRow="0" w:firstColumn="1" w:lastColumn="0" w:noHBand="0" w:noVBand="1"/>
      </w:tblPr>
      <w:tblGrid>
        <w:gridCol w:w="1107"/>
        <w:gridCol w:w="1346"/>
        <w:gridCol w:w="1887"/>
        <w:gridCol w:w="1887"/>
      </w:tblGrid>
      <w:tr w:rsidR="00C43474" w:rsidRPr="00C43474" w:rsidTr="000B0A64">
        <w:tc>
          <w:tcPr>
            <w:tcW w:w="1107" w:type="dxa"/>
          </w:tcPr>
          <w:p w:rsidR="00C43474" w:rsidRPr="000B0A64" w:rsidRDefault="00C43474" w:rsidP="00527AA8">
            <w:pPr>
              <w:rPr>
                <w:b/>
              </w:rPr>
            </w:pPr>
            <w:r w:rsidRPr="000B0A64">
              <w:rPr>
                <w:b/>
              </w:rPr>
              <w:t>length</w:t>
            </w:r>
          </w:p>
        </w:tc>
        <w:tc>
          <w:tcPr>
            <w:tcW w:w="1346" w:type="dxa"/>
          </w:tcPr>
          <w:p w:rsidR="00C43474" w:rsidRPr="000B0A64" w:rsidRDefault="00C43474" w:rsidP="00527AA8">
            <w:pPr>
              <w:rPr>
                <w:b/>
              </w:rPr>
            </w:pPr>
            <w:r w:rsidRPr="000B0A64">
              <w:rPr>
                <w:b/>
              </w:rPr>
              <w:t>Repetitions</w:t>
            </w:r>
          </w:p>
        </w:tc>
        <w:tc>
          <w:tcPr>
            <w:tcW w:w="1887" w:type="dxa"/>
          </w:tcPr>
          <w:p w:rsidR="00C43474" w:rsidRPr="000B0A64" w:rsidRDefault="00C43474" w:rsidP="00527AA8">
            <w:pPr>
              <w:rPr>
                <w:b/>
              </w:rPr>
            </w:pPr>
            <w:proofErr w:type="spellStart"/>
            <w:r w:rsidRPr="000B0A64">
              <w:rPr>
                <w:b/>
              </w:rPr>
              <w:t>elapsedTime</w:t>
            </w:r>
            <w:proofErr w:type="spellEnd"/>
          </w:p>
        </w:tc>
        <w:tc>
          <w:tcPr>
            <w:tcW w:w="1887" w:type="dxa"/>
          </w:tcPr>
          <w:p w:rsidR="00C43474" w:rsidRPr="000B0A64" w:rsidRDefault="00C43474" w:rsidP="00527AA8">
            <w:pPr>
              <w:rPr>
                <w:b/>
              </w:rPr>
            </w:pPr>
            <w:proofErr w:type="spellStart"/>
            <w:r w:rsidRPr="000B0A64">
              <w:rPr>
                <w:b/>
              </w:rPr>
              <w:t>timePerSearch</w:t>
            </w:r>
            <w:proofErr w:type="spellEnd"/>
          </w:p>
        </w:tc>
      </w:tr>
      <w:tr w:rsidR="00C43474" w:rsidRPr="00C43474" w:rsidTr="000B0A64">
        <w:tc>
          <w:tcPr>
            <w:tcW w:w="1107" w:type="dxa"/>
          </w:tcPr>
          <w:p w:rsidR="00C43474" w:rsidRPr="00C43474" w:rsidRDefault="00C43474" w:rsidP="00527AA8">
            <w:r w:rsidRPr="00C43474">
              <w:t xml:space="preserve">    2</w:t>
            </w:r>
          </w:p>
        </w:tc>
        <w:tc>
          <w:tcPr>
            <w:tcW w:w="1346" w:type="dxa"/>
          </w:tcPr>
          <w:p w:rsidR="00C43474" w:rsidRPr="00C43474" w:rsidRDefault="00C43474" w:rsidP="00527AA8">
            <w:r w:rsidRPr="00C43474">
              <w:t xml:space="preserve">    379734</w:t>
            </w:r>
          </w:p>
        </w:tc>
        <w:tc>
          <w:tcPr>
            <w:tcW w:w="1887" w:type="dxa"/>
          </w:tcPr>
          <w:p w:rsidR="00C43474" w:rsidRPr="00C43474" w:rsidRDefault="00C43474" w:rsidP="00527AA8">
            <w:r w:rsidRPr="00C43474">
              <w:t xml:space="preserve">  1000000000</w:t>
            </w:r>
          </w:p>
        </w:tc>
        <w:tc>
          <w:tcPr>
            <w:tcW w:w="1887" w:type="dxa"/>
          </w:tcPr>
          <w:p w:rsidR="00C43474" w:rsidRPr="00C43474" w:rsidRDefault="00C43474" w:rsidP="00527AA8">
            <w:r w:rsidRPr="00C43474">
              <w:t xml:space="preserve">         2633</w:t>
            </w:r>
          </w:p>
        </w:tc>
      </w:tr>
      <w:tr w:rsidR="00C43474" w:rsidRPr="00C43474" w:rsidTr="000B0A64">
        <w:tc>
          <w:tcPr>
            <w:tcW w:w="1107" w:type="dxa"/>
          </w:tcPr>
          <w:p w:rsidR="00C43474" w:rsidRPr="00C43474" w:rsidRDefault="00C43474" w:rsidP="00527AA8">
            <w:r w:rsidRPr="00C43474">
              <w:t xml:space="preserve">    4</w:t>
            </w:r>
          </w:p>
        </w:tc>
        <w:tc>
          <w:tcPr>
            <w:tcW w:w="1346" w:type="dxa"/>
          </w:tcPr>
          <w:p w:rsidR="00C43474" w:rsidRPr="00C43474" w:rsidRDefault="00C43474" w:rsidP="00527AA8">
            <w:r w:rsidRPr="00C43474">
              <w:t xml:space="preserve">    136874</w:t>
            </w:r>
          </w:p>
        </w:tc>
        <w:tc>
          <w:tcPr>
            <w:tcW w:w="1887" w:type="dxa"/>
          </w:tcPr>
          <w:p w:rsidR="00C43474" w:rsidRPr="00C43474" w:rsidRDefault="00C43474" w:rsidP="00527AA8">
            <w:r w:rsidRPr="00C43474">
              <w:t xml:space="preserve">  1000001510</w:t>
            </w:r>
          </w:p>
        </w:tc>
        <w:tc>
          <w:tcPr>
            <w:tcW w:w="1887" w:type="dxa"/>
          </w:tcPr>
          <w:p w:rsidR="00C43474" w:rsidRPr="00C43474" w:rsidRDefault="00C43474" w:rsidP="00527AA8">
            <w:r w:rsidRPr="00C43474">
              <w:t xml:space="preserve">         7306</w:t>
            </w:r>
          </w:p>
        </w:tc>
      </w:tr>
      <w:tr w:rsidR="00C43474" w:rsidRPr="00C43474" w:rsidTr="000B0A64">
        <w:tc>
          <w:tcPr>
            <w:tcW w:w="1107" w:type="dxa"/>
          </w:tcPr>
          <w:p w:rsidR="00C43474" w:rsidRPr="00C43474" w:rsidRDefault="00C43474" w:rsidP="00527AA8">
            <w:r w:rsidRPr="00C43474">
              <w:t xml:space="preserve">    8</w:t>
            </w:r>
          </w:p>
        </w:tc>
        <w:tc>
          <w:tcPr>
            <w:tcW w:w="1346" w:type="dxa"/>
          </w:tcPr>
          <w:p w:rsidR="00C43474" w:rsidRPr="00C43474" w:rsidRDefault="00C43474" w:rsidP="00527AA8">
            <w:r w:rsidRPr="00C43474">
              <w:t xml:space="preserve">     44586</w:t>
            </w:r>
          </w:p>
        </w:tc>
        <w:tc>
          <w:tcPr>
            <w:tcW w:w="1887" w:type="dxa"/>
          </w:tcPr>
          <w:p w:rsidR="00C43474" w:rsidRPr="00C43474" w:rsidRDefault="00C43474" w:rsidP="00527AA8">
            <w:r w:rsidRPr="00C43474">
              <w:t xml:space="preserve">  1000015697</w:t>
            </w:r>
          </w:p>
        </w:tc>
        <w:tc>
          <w:tcPr>
            <w:tcW w:w="1887" w:type="dxa"/>
          </w:tcPr>
          <w:p w:rsidR="00C43474" w:rsidRPr="00C43474" w:rsidRDefault="00C43474" w:rsidP="00527AA8">
            <w:r w:rsidRPr="00C43474">
              <w:t xml:space="preserve">        22429</w:t>
            </w:r>
          </w:p>
        </w:tc>
      </w:tr>
      <w:tr w:rsidR="00C43474" w:rsidRPr="00C43474" w:rsidTr="000B0A64">
        <w:tc>
          <w:tcPr>
            <w:tcW w:w="1107" w:type="dxa"/>
          </w:tcPr>
          <w:p w:rsidR="00C43474" w:rsidRPr="00C43474" w:rsidRDefault="00C43474" w:rsidP="00527AA8">
            <w:r w:rsidRPr="00C43474">
              <w:t xml:space="preserve">   16</w:t>
            </w:r>
          </w:p>
        </w:tc>
        <w:tc>
          <w:tcPr>
            <w:tcW w:w="1346" w:type="dxa"/>
          </w:tcPr>
          <w:p w:rsidR="00C43474" w:rsidRPr="00C43474" w:rsidRDefault="00C43474" w:rsidP="00527AA8">
            <w:r w:rsidRPr="00C43474">
              <w:t xml:space="preserve">     13834</w:t>
            </w:r>
          </w:p>
        </w:tc>
        <w:tc>
          <w:tcPr>
            <w:tcW w:w="1887" w:type="dxa"/>
          </w:tcPr>
          <w:p w:rsidR="00C43474" w:rsidRPr="00C43474" w:rsidRDefault="00C43474" w:rsidP="00527AA8">
            <w:r w:rsidRPr="00C43474">
              <w:t xml:space="preserve">  1000013886</w:t>
            </w:r>
          </w:p>
        </w:tc>
        <w:tc>
          <w:tcPr>
            <w:tcW w:w="1887" w:type="dxa"/>
          </w:tcPr>
          <w:p w:rsidR="00C43474" w:rsidRPr="00C43474" w:rsidRDefault="00C43474" w:rsidP="00527AA8">
            <w:r w:rsidRPr="00C43474">
              <w:t xml:space="preserve">        72287</w:t>
            </w:r>
          </w:p>
        </w:tc>
      </w:tr>
      <w:tr w:rsidR="00C43474" w:rsidRPr="00C43474" w:rsidTr="000B0A64">
        <w:tc>
          <w:tcPr>
            <w:tcW w:w="1107" w:type="dxa"/>
          </w:tcPr>
          <w:p w:rsidR="00C43474" w:rsidRPr="00C43474" w:rsidRDefault="00C43474" w:rsidP="00527AA8">
            <w:r w:rsidRPr="00C43474">
              <w:t xml:space="preserve">   32</w:t>
            </w:r>
          </w:p>
        </w:tc>
        <w:tc>
          <w:tcPr>
            <w:tcW w:w="1346" w:type="dxa"/>
          </w:tcPr>
          <w:p w:rsidR="00C43474" w:rsidRPr="00C43474" w:rsidRDefault="00C43474" w:rsidP="00527AA8">
            <w:r w:rsidRPr="00C43474">
              <w:t xml:space="preserve">      3841</w:t>
            </w:r>
          </w:p>
        </w:tc>
        <w:tc>
          <w:tcPr>
            <w:tcW w:w="1887" w:type="dxa"/>
          </w:tcPr>
          <w:p w:rsidR="00C43474" w:rsidRPr="00C43474" w:rsidRDefault="00C43474" w:rsidP="00527AA8">
            <w:r w:rsidRPr="00C43474">
              <w:t xml:space="preserve">  1000088449</w:t>
            </w:r>
          </w:p>
        </w:tc>
        <w:tc>
          <w:tcPr>
            <w:tcW w:w="1887" w:type="dxa"/>
          </w:tcPr>
          <w:p w:rsidR="00C43474" w:rsidRPr="00C43474" w:rsidRDefault="00C43474" w:rsidP="00527AA8">
            <w:r w:rsidRPr="00C43474">
              <w:t xml:space="preserve">       260372</w:t>
            </w:r>
          </w:p>
        </w:tc>
      </w:tr>
      <w:tr w:rsidR="00C43474" w:rsidRPr="00C43474" w:rsidTr="000B0A64">
        <w:tc>
          <w:tcPr>
            <w:tcW w:w="1107" w:type="dxa"/>
          </w:tcPr>
          <w:p w:rsidR="00C43474" w:rsidRPr="00C43474" w:rsidRDefault="00C43474" w:rsidP="00527AA8">
            <w:r w:rsidRPr="00C43474">
              <w:t xml:space="preserve">   64</w:t>
            </w:r>
          </w:p>
        </w:tc>
        <w:tc>
          <w:tcPr>
            <w:tcW w:w="1346" w:type="dxa"/>
          </w:tcPr>
          <w:p w:rsidR="00C43474" w:rsidRPr="00C43474" w:rsidRDefault="00C43474" w:rsidP="00527AA8">
            <w:r w:rsidRPr="00C43474">
              <w:t xml:space="preserve">      1596</w:t>
            </w:r>
          </w:p>
        </w:tc>
        <w:tc>
          <w:tcPr>
            <w:tcW w:w="1887" w:type="dxa"/>
          </w:tcPr>
          <w:p w:rsidR="00C43474" w:rsidRPr="00C43474" w:rsidRDefault="00C43474" w:rsidP="00527AA8">
            <w:r w:rsidRPr="00C43474">
              <w:t xml:space="preserve">  1000639368</w:t>
            </w:r>
          </w:p>
        </w:tc>
        <w:tc>
          <w:tcPr>
            <w:tcW w:w="1887" w:type="dxa"/>
          </w:tcPr>
          <w:p w:rsidR="00C43474" w:rsidRPr="00C43474" w:rsidRDefault="00C43474" w:rsidP="00527AA8">
            <w:r w:rsidRPr="00C43474">
              <w:t xml:space="preserve">       626967</w:t>
            </w:r>
          </w:p>
        </w:tc>
      </w:tr>
      <w:tr w:rsidR="00C43474" w:rsidRPr="00C43474" w:rsidTr="000B0A64">
        <w:tc>
          <w:tcPr>
            <w:tcW w:w="1107" w:type="dxa"/>
          </w:tcPr>
          <w:p w:rsidR="00C43474" w:rsidRPr="00C43474" w:rsidRDefault="00C43474" w:rsidP="00527AA8">
            <w:r w:rsidRPr="00C43474">
              <w:t xml:space="preserve">  128</w:t>
            </w:r>
          </w:p>
        </w:tc>
        <w:tc>
          <w:tcPr>
            <w:tcW w:w="1346" w:type="dxa"/>
          </w:tcPr>
          <w:p w:rsidR="00C43474" w:rsidRPr="00C43474" w:rsidRDefault="00C43474" w:rsidP="00527AA8">
            <w:r w:rsidRPr="00C43474">
              <w:t xml:space="preserve">       686</w:t>
            </w:r>
          </w:p>
        </w:tc>
        <w:tc>
          <w:tcPr>
            <w:tcW w:w="1887" w:type="dxa"/>
          </w:tcPr>
          <w:p w:rsidR="00C43474" w:rsidRPr="00C43474" w:rsidRDefault="00C43474" w:rsidP="00527AA8">
            <w:r w:rsidRPr="00C43474">
              <w:t xml:space="preserve">  1000600124</w:t>
            </w:r>
          </w:p>
        </w:tc>
        <w:tc>
          <w:tcPr>
            <w:tcW w:w="1887" w:type="dxa"/>
          </w:tcPr>
          <w:p w:rsidR="00C43474" w:rsidRPr="00C43474" w:rsidRDefault="00C43474" w:rsidP="00527AA8">
            <w:r w:rsidRPr="00C43474">
              <w:t xml:space="preserve">      1458601</w:t>
            </w:r>
          </w:p>
        </w:tc>
      </w:tr>
      <w:tr w:rsidR="00C43474" w:rsidRPr="00C43474" w:rsidTr="000B0A64">
        <w:tc>
          <w:tcPr>
            <w:tcW w:w="1107" w:type="dxa"/>
          </w:tcPr>
          <w:p w:rsidR="00C43474" w:rsidRPr="00C43474" w:rsidRDefault="00C43474" w:rsidP="00527AA8">
            <w:r w:rsidRPr="00C43474">
              <w:t xml:space="preserve">  256</w:t>
            </w:r>
          </w:p>
        </w:tc>
        <w:tc>
          <w:tcPr>
            <w:tcW w:w="1346" w:type="dxa"/>
          </w:tcPr>
          <w:p w:rsidR="00C43474" w:rsidRPr="00C43474" w:rsidRDefault="00C43474" w:rsidP="00527AA8">
            <w:r w:rsidRPr="00C43474">
              <w:t xml:space="preserve">       304</w:t>
            </w:r>
          </w:p>
        </w:tc>
        <w:tc>
          <w:tcPr>
            <w:tcW w:w="1887" w:type="dxa"/>
          </w:tcPr>
          <w:p w:rsidR="00C43474" w:rsidRPr="00C43474" w:rsidRDefault="00C43474" w:rsidP="00527AA8">
            <w:r w:rsidRPr="00C43474">
              <w:t xml:space="preserve">  1001721584</w:t>
            </w:r>
          </w:p>
        </w:tc>
        <w:tc>
          <w:tcPr>
            <w:tcW w:w="1887" w:type="dxa"/>
          </w:tcPr>
          <w:p w:rsidR="00C43474" w:rsidRPr="00C43474" w:rsidRDefault="00C43474" w:rsidP="00527AA8">
            <w:r w:rsidRPr="00C43474">
              <w:t xml:space="preserve">      3295137</w:t>
            </w:r>
          </w:p>
        </w:tc>
      </w:tr>
      <w:tr w:rsidR="00C43474" w:rsidRPr="00C43474" w:rsidTr="000B0A64">
        <w:tc>
          <w:tcPr>
            <w:tcW w:w="1107" w:type="dxa"/>
          </w:tcPr>
          <w:p w:rsidR="00C43474" w:rsidRPr="00C43474" w:rsidRDefault="00C43474" w:rsidP="00527AA8">
            <w:r w:rsidRPr="00C43474">
              <w:t xml:space="preserve">  512</w:t>
            </w:r>
          </w:p>
        </w:tc>
        <w:tc>
          <w:tcPr>
            <w:tcW w:w="1346" w:type="dxa"/>
          </w:tcPr>
          <w:p w:rsidR="00C43474" w:rsidRPr="00C43474" w:rsidRDefault="00C43474" w:rsidP="00527AA8">
            <w:r w:rsidRPr="00C43474">
              <w:t xml:space="preserve">       113</w:t>
            </w:r>
          </w:p>
        </w:tc>
        <w:tc>
          <w:tcPr>
            <w:tcW w:w="1887" w:type="dxa"/>
          </w:tcPr>
          <w:p w:rsidR="00C43474" w:rsidRPr="00C43474" w:rsidRDefault="00C43474" w:rsidP="00527AA8">
            <w:r w:rsidRPr="00C43474">
              <w:t xml:space="preserve">  1007973080</w:t>
            </w:r>
          </w:p>
        </w:tc>
        <w:tc>
          <w:tcPr>
            <w:tcW w:w="1887" w:type="dxa"/>
          </w:tcPr>
          <w:p w:rsidR="00C43474" w:rsidRPr="00C43474" w:rsidRDefault="00C43474" w:rsidP="00527AA8">
            <w:r w:rsidRPr="00C43474">
              <w:t xml:space="preserve">      8920116</w:t>
            </w:r>
          </w:p>
        </w:tc>
      </w:tr>
      <w:tr w:rsidR="00C43474" w:rsidRPr="00C43474" w:rsidTr="000B0A64">
        <w:tc>
          <w:tcPr>
            <w:tcW w:w="1107" w:type="dxa"/>
          </w:tcPr>
          <w:p w:rsidR="00C43474" w:rsidRPr="00C43474" w:rsidRDefault="00C43474" w:rsidP="00527AA8">
            <w:r w:rsidRPr="00C43474">
              <w:t xml:space="preserve"> 1024</w:t>
            </w:r>
          </w:p>
        </w:tc>
        <w:tc>
          <w:tcPr>
            <w:tcW w:w="1346" w:type="dxa"/>
          </w:tcPr>
          <w:p w:rsidR="00C43474" w:rsidRPr="00C43474" w:rsidRDefault="00C43474" w:rsidP="00527AA8">
            <w:r w:rsidRPr="00C43474">
              <w:t xml:space="preserve">        51</w:t>
            </w:r>
          </w:p>
        </w:tc>
        <w:tc>
          <w:tcPr>
            <w:tcW w:w="1887" w:type="dxa"/>
          </w:tcPr>
          <w:p w:rsidR="00C43474" w:rsidRPr="00C43474" w:rsidRDefault="00C43474" w:rsidP="00527AA8">
            <w:r w:rsidRPr="00C43474">
              <w:t xml:space="preserve">  1017457339</w:t>
            </w:r>
          </w:p>
        </w:tc>
        <w:tc>
          <w:tcPr>
            <w:tcW w:w="1887" w:type="dxa"/>
          </w:tcPr>
          <w:p w:rsidR="00C43474" w:rsidRPr="00C43474" w:rsidRDefault="00C43474" w:rsidP="00527AA8">
            <w:r w:rsidRPr="00C43474">
              <w:t xml:space="preserve">     19950144</w:t>
            </w:r>
          </w:p>
        </w:tc>
      </w:tr>
      <w:tr w:rsidR="00C43474" w:rsidRPr="00C43474" w:rsidTr="000B0A64">
        <w:tc>
          <w:tcPr>
            <w:tcW w:w="1107" w:type="dxa"/>
          </w:tcPr>
          <w:p w:rsidR="00C43474" w:rsidRPr="00C43474" w:rsidRDefault="00C43474" w:rsidP="00527AA8">
            <w:r w:rsidRPr="00C43474">
              <w:t xml:space="preserve"> 2048</w:t>
            </w:r>
          </w:p>
        </w:tc>
        <w:tc>
          <w:tcPr>
            <w:tcW w:w="1346" w:type="dxa"/>
          </w:tcPr>
          <w:p w:rsidR="00C43474" w:rsidRPr="00C43474" w:rsidRDefault="00C43474" w:rsidP="00527AA8">
            <w:r w:rsidRPr="00C43474">
              <w:t xml:space="preserve">        19</w:t>
            </w:r>
          </w:p>
        </w:tc>
        <w:tc>
          <w:tcPr>
            <w:tcW w:w="1887" w:type="dxa"/>
          </w:tcPr>
          <w:p w:rsidR="00C43474" w:rsidRPr="00C43474" w:rsidRDefault="00C43474" w:rsidP="00527AA8">
            <w:r w:rsidRPr="00C43474">
              <w:t xml:space="preserve">  1019896476</w:t>
            </w:r>
          </w:p>
        </w:tc>
        <w:tc>
          <w:tcPr>
            <w:tcW w:w="1887" w:type="dxa"/>
          </w:tcPr>
          <w:p w:rsidR="00C43474" w:rsidRPr="00C43474" w:rsidRDefault="00C43474" w:rsidP="00527AA8">
            <w:r w:rsidRPr="00C43474">
              <w:t xml:space="preserve">     53678762</w:t>
            </w:r>
          </w:p>
        </w:tc>
      </w:tr>
      <w:tr w:rsidR="00C43474" w:rsidRPr="00C43474" w:rsidTr="000B0A64">
        <w:tc>
          <w:tcPr>
            <w:tcW w:w="1107" w:type="dxa"/>
          </w:tcPr>
          <w:p w:rsidR="00C43474" w:rsidRPr="00C43474" w:rsidRDefault="00C43474" w:rsidP="00527AA8">
            <w:r w:rsidRPr="00C43474">
              <w:t xml:space="preserve"> 4096</w:t>
            </w:r>
          </w:p>
        </w:tc>
        <w:tc>
          <w:tcPr>
            <w:tcW w:w="1346" w:type="dxa"/>
          </w:tcPr>
          <w:p w:rsidR="00C43474" w:rsidRPr="00C43474" w:rsidRDefault="00C43474" w:rsidP="00527AA8">
            <w:r w:rsidRPr="00C43474">
              <w:t xml:space="preserve">         6</w:t>
            </w:r>
          </w:p>
        </w:tc>
        <w:tc>
          <w:tcPr>
            <w:tcW w:w="1887" w:type="dxa"/>
          </w:tcPr>
          <w:p w:rsidR="00C43474" w:rsidRPr="00C43474" w:rsidRDefault="00C43474" w:rsidP="00527AA8">
            <w:r w:rsidRPr="00C43474">
              <w:t xml:space="preserve">  1036255599</w:t>
            </w:r>
          </w:p>
        </w:tc>
        <w:tc>
          <w:tcPr>
            <w:tcW w:w="1887" w:type="dxa"/>
          </w:tcPr>
          <w:p w:rsidR="00C43474" w:rsidRPr="00C43474" w:rsidRDefault="00C43474" w:rsidP="00527AA8">
            <w:r w:rsidRPr="00C43474">
              <w:t xml:space="preserve">    172709267</w:t>
            </w:r>
          </w:p>
        </w:tc>
      </w:tr>
      <w:tr w:rsidR="00C43474" w:rsidRPr="00C43474" w:rsidTr="000B0A64">
        <w:tc>
          <w:tcPr>
            <w:tcW w:w="1107" w:type="dxa"/>
          </w:tcPr>
          <w:p w:rsidR="00C43474" w:rsidRPr="00C43474" w:rsidRDefault="00C43474" w:rsidP="00527AA8">
            <w:r w:rsidRPr="00C43474">
              <w:t xml:space="preserve"> 8192</w:t>
            </w:r>
          </w:p>
        </w:tc>
        <w:tc>
          <w:tcPr>
            <w:tcW w:w="1346" w:type="dxa"/>
          </w:tcPr>
          <w:p w:rsidR="00C43474" w:rsidRPr="00C43474" w:rsidRDefault="00C43474" w:rsidP="00527AA8">
            <w:r w:rsidRPr="00C43474">
              <w:t xml:space="preserve">         2</w:t>
            </w:r>
          </w:p>
        </w:tc>
        <w:tc>
          <w:tcPr>
            <w:tcW w:w="1887" w:type="dxa"/>
          </w:tcPr>
          <w:p w:rsidR="00C43474" w:rsidRPr="00C43474" w:rsidRDefault="00C43474" w:rsidP="00527AA8">
            <w:r w:rsidRPr="00C43474">
              <w:t xml:space="preserve">  1212436459</w:t>
            </w:r>
          </w:p>
        </w:tc>
        <w:tc>
          <w:tcPr>
            <w:tcW w:w="1887" w:type="dxa"/>
          </w:tcPr>
          <w:p w:rsidR="00C43474" w:rsidRPr="00C43474" w:rsidRDefault="00C43474" w:rsidP="00527AA8">
            <w:r w:rsidRPr="00C43474">
              <w:t xml:space="preserve">    606218230</w:t>
            </w:r>
          </w:p>
        </w:tc>
      </w:tr>
      <w:tr w:rsidR="00C43474" w:rsidRPr="00C43474" w:rsidTr="000B0A64">
        <w:tc>
          <w:tcPr>
            <w:tcW w:w="1107" w:type="dxa"/>
          </w:tcPr>
          <w:p w:rsidR="00C43474" w:rsidRPr="00C43474" w:rsidRDefault="00C43474" w:rsidP="00527AA8">
            <w:r w:rsidRPr="00C43474">
              <w:t>16384</w:t>
            </w:r>
          </w:p>
        </w:tc>
        <w:tc>
          <w:tcPr>
            <w:tcW w:w="1346" w:type="dxa"/>
          </w:tcPr>
          <w:p w:rsidR="00C43474" w:rsidRPr="00C43474" w:rsidRDefault="00C43474" w:rsidP="00527AA8">
            <w:r w:rsidRPr="00C43474">
              <w:t xml:space="preserve">         1</w:t>
            </w:r>
          </w:p>
        </w:tc>
        <w:tc>
          <w:tcPr>
            <w:tcW w:w="1887" w:type="dxa"/>
          </w:tcPr>
          <w:p w:rsidR="00C43474" w:rsidRPr="00C43474" w:rsidRDefault="00C43474" w:rsidP="00527AA8">
            <w:r w:rsidRPr="00C43474">
              <w:t xml:space="preserve">  2237705678</w:t>
            </w:r>
          </w:p>
        </w:tc>
        <w:tc>
          <w:tcPr>
            <w:tcW w:w="1887" w:type="dxa"/>
          </w:tcPr>
          <w:p w:rsidR="00C43474" w:rsidRPr="00C43474" w:rsidRDefault="00C43474" w:rsidP="00527AA8">
            <w:r w:rsidRPr="00C43474">
              <w:t xml:space="preserve">   2237705678</w:t>
            </w:r>
          </w:p>
        </w:tc>
      </w:tr>
      <w:tr w:rsidR="00C43474" w:rsidRPr="00C43474" w:rsidTr="000B0A64">
        <w:tc>
          <w:tcPr>
            <w:tcW w:w="1107" w:type="dxa"/>
          </w:tcPr>
          <w:p w:rsidR="00C43474" w:rsidRPr="00C43474" w:rsidRDefault="00C43474" w:rsidP="00527AA8">
            <w:r w:rsidRPr="00C43474">
              <w:t>32768</w:t>
            </w:r>
          </w:p>
        </w:tc>
        <w:tc>
          <w:tcPr>
            <w:tcW w:w="1346" w:type="dxa"/>
          </w:tcPr>
          <w:p w:rsidR="00C43474" w:rsidRPr="00C43474" w:rsidRDefault="00C43474" w:rsidP="00527AA8">
            <w:r w:rsidRPr="00C43474">
              <w:t xml:space="preserve">         1</w:t>
            </w:r>
          </w:p>
        </w:tc>
        <w:tc>
          <w:tcPr>
            <w:tcW w:w="1887" w:type="dxa"/>
          </w:tcPr>
          <w:p w:rsidR="00C43474" w:rsidRPr="00C43474" w:rsidRDefault="00C43474" w:rsidP="00527AA8">
            <w:r w:rsidRPr="00C43474">
              <w:t xml:space="preserve">  9288240793</w:t>
            </w:r>
          </w:p>
        </w:tc>
        <w:tc>
          <w:tcPr>
            <w:tcW w:w="1887" w:type="dxa"/>
          </w:tcPr>
          <w:p w:rsidR="00C43474" w:rsidRPr="00C43474" w:rsidRDefault="00C43474" w:rsidP="00527AA8">
            <w:r w:rsidRPr="00C43474">
              <w:t xml:space="preserve">   9288240793</w:t>
            </w:r>
          </w:p>
        </w:tc>
      </w:tr>
      <w:tr w:rsidR="00C43474" w:rsidRPr="00C43474" w:rsidTr="000B0A64">
        <w:tc>
          <w:tcPr>
            <w:tcW w:w="1107" w:type="dxa"/>
          </w:tcPr>
          <w:p w:rsidR="00C43474" w:rsidRPr="00C43474" w:rsidRDefault="00C43474" w:rsidP="00527AA8">
            <w:r w:rsidRPr="00C43474">
              <w:t>65536</w:t>
            </w:r>
          </w:p>
        </w:tc>
        <w:tc>
          <w:tcPr>
            <w:tcW w:w="1346" w:type="dxa"/>
          </w:tcPr>
          <w:p w:rsidR="00C43474" w:rsidRPr="00C43474" w:rsidRDefault="00C43474" w:rsidP="00527AA8">
            <w:r w:rsidRPr="00C43474">
              <w:t xml:space="preserve">         1</w:t>
            </w:r>
          </w:p>
        </w:tc>
        <w:tc>
          <w:tcPr>
            <w:tcW w:w="1887" w:type="dxa"/>
          </w:tcPr>
          <w:p w:rsidR="00C43474" w:rsidRPr="00C43474" w:rsidRDefault="00C43474" w:rsidP="00527AA8">
            <w:r w:rsidRPr="00C43474">
              <w:t xml:space="preserve"> 39915561181</w:t>
            </w:r>
          </w:p>
        </w:tc>
        <w:tc>
          <w:tcPr>
            <w:tcW w:w="1887" w:type="dxa"/>
          </w:tcPr>
          <w:p w:rsidR="00C43474" w:rsidRPr="00C43474" w:rsidRDefault="00C43474" w:rsidP="00527AA8">
            <w:r w:rsidRPr="00C43474">
              <w:t xml:space="preserve">  39915561181</w:t>
            </w:r>
          </w:p>
        </w:tc>
      </w:tr>
      <w:tr w:rsidR="00C43474" w:rsidRPr="00C43474" w:rsidTr="000B0A64">
        <w:tc>
          <w:tcPr>
            <w:tcW w:w="1107" w:type="dxa"/>
          </w:tcPr>
          <w:p w:rsidR="00C43474" w:rsidRPr="00C43474" w:rsidRDefault="00C43474" w:rsidP="00527AA8">
            <w:r w:rsidRPr="00C43474">
              <w:t>131072</w:t>
            </w:r>
          </w:p>
        </w:tc>
        <w:tc>
          <w:tcPr>
            <w:tcW w:w="1346" w:type="dxa"/>
          </w:tcPr>
          <w:p w:rsidR="00C43474" w:rsidRPr="00C43474" w:rsidRDefault="00C43474" w:rsidP="00527AA8">
            <w:r w:rsidRPr="00C43474">
              <w:t xml:space="preserve">         1</w:t>
            </w:r>
          </w:p>
        </w:tc>
        <w:tc>
          <w:tcPr>
            <w:tcW w:w="1887" w:type="dxa"/>
          </w:tcPr>
          <w:p w:rsidR="00C43474" w:rsidRPr="00C43474" w:rsidRDefault="00C43474" w:rsidP="00527AA8">
            <w:r w:rsidRPr="00C43474">
              <w:t>186159119882</w:t>
            </w:r>
          </w:p>
        </w:tc>
        <w:tc>
          <w:tcPr>
            <w:tcW w:w="1887" w:type="dxa"/>
          </w:tcPr>
          <w:p w:rsidR="00C43474" w:rsidRPr="00C43474" w:rsidRDefault="00C43474" w:rsidP="00527AA8">
            <w:r w:rsidRPr="00C43474">
              <w:t xml:space="preserve"> 186159119882</w:t>
            </w:r>
          </w:p>
        </w:tc>
      </w:tr>
      <w:tr w:rsidR="00C43474" w:rsidRPr="00C43474" w:rsidTr="000B0A64">
        <w:tc>
          <w:tcPr>
            <w:tcW w:w="1107" w:type="dxa"/>
          </w:tcPr>
          <w:p w:rsidR="00C43474" w:rsidRPr="00C43474" w:rsidRDefault="00C43474" w:rsidP="00527AA8">
            <w:r w:rsidRPr="00C43474">
              <w:t>262144</w:t>
            </w:r>
          </w:p>
        </w:tc>
        <w:tc>
          <w:tcPr>
            <w:tcW w:w="1346" w:type="dxa"/>
          </w:tcPr>
          <w:p w:rsidR="00C43474" w:rsidRPr="00C43474" w:rsidRDefault="00C43474" w:rsidP="00527AA8">
            <w:r w:rsidRPr="00C43474">
              <w:t xml:space="preserve">         1</w:t>
            </w:r>
          </w:p>
        </w:tc>
        <w:tc>
          <w:tcPr>
            <w:tcW w:w="1887" w:type="dxa"/>
          </w:tcPr>
          <w:p w:rsidR="00C43474" w:rsidRPr="00C43474" w:rsidRDefault="00C43474" w:rsidP="00527AA8">
            <w:r w:rsidRPr="00C43474">
              <w:t>840883702670</w:t>
            </w:r>
          </w:p>
        </w:tc>
        <w:tc>
          <w:tcPr>
            <w:tcW w:w="1887" w:type="dxa"/>
          </w:tcPr>
          <w:p w:rsidR="00C43474" w:rsidRPr="00C43474" w:rsidRDefault="00C43474" w:rsidP="00527AA8">
            <w:r w:rsidRPr="00C43474">
              <w:t xml:space="preserve"> 840883702670</w:t>
            </w:r>
          </w:p>
        </w:tc>
      </w:tr>
      <w:tr w:rsidR="00C43474" w:rsidRPr="007C50DD" w:rsidTr="000B0A64">
        <w:tc>
          <w:tcPr>
            <w:tcW w:w="1107" w:type="dxa"/>
          </w:tcPr>
          <w:p w:rsidR="00C43474" w:rsidRPr="00C43474" w:rsidRDefault="00C43474" w:rsidP="00527AA8">
            <w:r w:rsidRPr="00C43474">
              <w:t>524288</w:t>
            </w:r>
          </w:p>
        </w:tc>
        <w:tc>
          <w:tcPr>
            <w:tcW w:w="1346" w:type="dxa"/>
          </w:tcPr>
          <w:p w:rsidR="00C43474" w:rsidRPr="00C43474" w:rsidRDefault="00C43474" w:rsidP="00527AA8">
            <w:r w:rsidRPr="00C43474">
              <w:t xml:space="preserve">         1</w:t>
            </w:r>
          </w:p>
        </w:tc>
        <w:tc>
          <w:tcPr>
            <w:tcW w:w="1887" w:type="dxa"/>
          </w:tcPr>
          <w:p w:rsidR="00C43474" w:rsidRPr="00C43474" w:rsidRDefault="00C43474" w:rsidP="00527AA8">
            <w:r w:rsidRPr="00C43474">
              <w:t>3646558470311</w:t>
            </w:r>
          </w:p>
        </w:tc>
        <w:tc>
          <w:tcPr>
            <w:tcW w:w="1887" w:type="dxa"/>
          </w:tcPr>
          <w:p w:rsidR="00C43474" w:rsidRPr="007C50DD" w:rsidRDefault="00C43474" w:rsidP="00527AA8">
            <w:r w:rsidRPr="00C43474">
              <w:t>3646558470311</w:t>
            </w:r>
          </w:p>
        </w:tc>
      </w:tr>
      <w:tr w:rsidR="00496E56" w:rsidRPr="007C50DD" w:rsidTr="000B0A64">
        <w:tc>
          <w:tcPr>
            <w:tcW w:w="1107" w:type="dxa"/>
          </w:tcPr>
          <w:p w:rsidR="00496E56" w:rsidRPr="00DD0A3C" w:rsidRDefault="00496E56" w:rsidP="00496E56">
            <w:r w:rsidRPr="00DD0A3C">
              <w:t>1048576</w:t>
            </w:r>
          </w:p>
        </w:tc>
        <w:tc>
          <w:tcPr>
            <w:tcW w:w="1346" w:type="dxa"/>
          </w:tcPr>
          <w:p w:rsidR="00496E56" w:rsidRPr="00DD0A3C" w:rsidRDefault="00496E56" w:rsidP="00496E56">
            <w:r w:rsidRPr="00DD0A3C">
              <w:t xml:space="preserve">         1</w:t>
            </w:r>
          </w:p>
        </w:tc>
        <w:tc>
          <w:tcPr>
            <w:tcW w:w="1887" w:type="dxa"/>
          </w:tcPr>
          <w:p w:rsidR="00496E56" w:rsidRPr="00DD0A3C" w:rsidRDefault="00496E56" w:rsidP="00496E56">
            <w:r w:rsidRPr="00DD0A3C">
              <w:t>12018154494578</w:t>
            </w:r>
          </w:p>
        </w:tc>
        <w:tc>
          <w:tcPr>
            <w:tcW w:w="1887" w:type="dxa"/>
          </w:tcPr>
          <w:p w:rsidR="00496E56" w:rsidRDefault="00496E56" w:rsidP="00496E56">
            <w:r w:rsidRPr="00DD0A3C">
              <w:t>12018154494578</w:t>
            </w:r>
          </w:p>
        </w:tc>
      </w:tr>
    </w:tbl>
    <w:p w:rsidR="00D933CC" w:rsidRPr="007C50DD" w:rsidRDefault="00A83186" w:rsidP="00C43474">
      <w:pPr>
        <w:spacing w:after="0" w:line="240" w:lineRule="auto"/>
      </w:pPr>
      <w:r w:rsidRPr="00A83186">
        <w:t>BUILD SUCCESSFUL (total time: 489 minutes 1 second)</w:t>
      </w:r>
    </w:p>
    <w:sectPr w:rsidR="00D933CC" w:rsidRPr="007C50DD">
      <w:head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C1C55" w:rsidRDefault="00CC1C55" w:rsidP="00CC1C55">
      <w:pPr>
        <w:spacing w:after="0" w:line="240" w:lineRule="auto"/>
      </w:pPr>
      <w:r>
        <w:separator/>
      </w:r>
    </w:p>
  </w:endnote>
  <w:endnote w:type="continuationSeparator" w:id="0">
    <w:p w:rsidR="00CC1C55" w:rsidRDefault="00CC1C55" w:rsidP="00CC1C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C1C55" w:rsidRDefault="00CC1C55" w:rsidP="00CC1C55">
      <w:pPr>
        <w:spacing w:after="0" w:line="240" w:lineRule="auto"/>
      </w:pPr>
      <w:r>
        <w:separator/>
      </w:r>
    </w:p>
  </w:footnote>
  <w:footnote w:type="continuationSeparator" w:id="0">
    <w:p w:rsidR="00CC1C55" w:rsidRDefault="00CC1C55" w:rsidP="00CC1C5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C1C55" w:rsidRDefault="00CC1C55">
    <w:pPr>
      <w:pStyle w:val="Header"/>
    </w:pPr>
    <w:r>
      <w:t>Daniel Banks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C55"/>
    <w:rsid w:val="0002537A"/>
    <w:rsid w:val="00027992"/>
    <w:rsid w:val="000B0A64"/>
    <w:rsid w:val="000B7E56"/>
    <w:rsid w:val="0013762D"/>
    <w:rsid w:val="00282AC8"/>
    <w:rsid w:val="002A41E6"/>
    <w:rsid w:val="002A7FB8"/>
    <w:rsid w:val="002F0390"/>
    <w:rsid w:val="003F1C4B"/>
    <w:rsid w:val="0048473E"/>
    <w:rsid w:val="00496E56"/>
    <w:rsid w:val="004E0042"/>
    <w:rsid w:val="004E1C41"/>
    <w:rsid w:val="004E2B13"/>
    <w:rsid w:val="004F4988"/>
    <w:rsid w:val="005D2700"/>
    <w:rsid w:val="005E6127"/>
    <w:rsid w:val="0068224A"/>
    <w:rsid w:val="007C50DD"/>
    <w:rsid w:val="007F6F35"/>
    <w:rsid w:val="008A4E3D"/>
    <w:rsid w:val="009007ED"/>
    <w:rsid w:val="00944862"/>
    <w:rsid w:val="009D0529"/>
    <w:rsid w:val="009E2D73"/>
    <w:rsid w:val="009F0C4F"/>
    <w:rsid w:val="00A415F8"/>
    <w:rsid w:val="00A42830"/>
    <w:rsid w:val="00A83186"/>
    <w:rsid w:val="00BC3154"/>
    <w:rsid w:val="00BD5640"/>
    <w:rsid w:val="00C10D94"/>
    <w:rsid w:val="00C43474"/>
    <w:rsid w:val="00C572E0"/>
    <w:rsid w:val="00CA7591"/>
    <w:rsid w:val="00CB7586"/>
    <w:rsid w:val="00CC1C55"/>
    <w:rsid w:val="00CC3761"/>
    <w:rsid w:val="00CF23D9"/>
    <w:rsid w:val="00D03F70"/>
    <w:rsid w:val="00D232EF"/>
    <w:rsid w:val="00D933CC"/>
    <w:rsid w:val="00DE5C73"/>
    <w:rsid w:val="00E316B3"/>
    <w:rsid w:val="00EF41B8"/>
    <w:rsid w:val="00F546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E3A1D7A-5921-4CD6-A742-649F079AAC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1C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C1C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1C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C1C55"/>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CC1C5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1C55"/>
  </w:style>
  <w:style w:type="paragraph" w:styleId="Footer">
    <w:name w:val="footer"/>
    <w:basedOn w:val="Normal"/>
    <w:link w:val="FooterChar"/>
    <w:uiPriority w:val="99"/>
    <w:unhideWhenUsed/>
    <w:rsid w:val="00CC1C5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1C55"/>
  </w:style>
  <w:style w:type="table" w:styleId="TableGrid">
    <w:name w:val="Table Grid"/>
    <w:basedOn w:val="TableNormal"/>
    <w:uiPriority w:val="39"/>
    <w:rsid w:val="00BD56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546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5467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5BAB3CDF.dotm</Template>
  <TotalTime>381</TotalTime>
  <Pages>6</Pages>
  <Words>847</Words>
  <Characters>4829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Banks (CMP)</dc:creator>
  <cp:keywords/>
  <dc:description/>
  <cp:lastModifiedBy>Daniel Banks (CMP)</cp:lastModifiedBy>
  <cp:revision>41</cp:revision>
  <cp:lastPrinted>2015-12-03T12:23:00Z</cp:lastPrinted>
  <dcterms:created xsi:type="dcterms:W3CDTF">2015-11-14T20:34:00Z</dcterms:created>
  <dcterms:modified xsi:type="dcterms:W3CDTF">2015-12-03T12:29:00Z</dcterms:modified>
</cp:coreProperties>
</file>